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0991EB" w14:textId="77777777" w:rsidR="00782F93" w:rsidRDefault="00782F93" w:rsidP="00782F93">
      <w:r>
        <w:object w:dxaOrig="2325" w:dyaOrig="2175" w14:anchorId="5F1551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.75pt;height:49.5pt;mso-position-horizontal:right" o:ole="">
            <v:imagedata r:id="rId7" o:title=""/>
          </v:shape>
          <o:OLEObject Type="Embed" ProgID="PBrush" ShapeID="_x0000_i1025" DrawAspect="Content" ObjectID="_1653061509" r:id="rId8"/>
        </w:object>
      </w:r>
      <w:r>
        <w:rPr>
          <w:rFonts w:hint="eastAsia"/>
        </w:rPr>
        <w:t xml:space="preserve">              </w:t>
      </w:r>
    </w:p>
    <w:p w14:paraId="382F8B56" w14:textId="77777777" w:rsidR="00782F93" w:rsidRDefault="00D15CAE" w:rsidP="00782F93">
      <w:pPr>
        <w:jc w:val="center"/>
      </w:pPr>
      <w:r w:rsidRPr="008C3C48">
        <w:rPr>
          <w:rFonts w:eastAsia="华文隶书"/>
          <w:noProof/>
        </w:rPr>
        <w:drawing>
          <wp:inline distT="0" distB="0" distL="0" distR="0" wp14:anchorId="4FD19D4E" wp14:editId="378CA289">
            <wp:extent cx="3190875" cy="962025"/>
            <wp:effectExtent l="0" t="0" r="0" b="0"/>
            <wp:docPr id="2" name="图片 1" descr="西华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西华大学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1271B" w14:textId="77777777" w:rsidR="00782F93" w:rsidRDefault="00782F93" w:rsidP="00782F93">
      <w:pPr>
        <w:widowControl/>
        <w:spacing w:line="360" w:lineRule="auto"/>
        <w:jc w:val="center"/>
        <w:rPr>
          <w:rFonts w:eastAsia="隶书"/>
          <w:sz w:val="72"/>
          <w:szCs w:val="72"/>
        </w:rPr>
      </w:pPr>
      <w:r>
        <w:rPr>
          <w:rFonts w:eastAsia="隶书" w:hint="eastAsia"/>
          <w:sz w:val="72"/>
          <w:szCs w:val="72"/>
        </w:rPr>
        <w:t>计算机</w:t>
      </w:r>
      <w:r w:rsidR="000214E7">
        <w:rPr>
          <w:rFonts w:eastAsia="隶书" w:hint="eastAsia"/>
          <w:sz w:val="72"/>
          <w:szCs w:val="72"/>
        </w:rPr>
        <w:t>与</w:t>
      </w:r>
      <w:r w:rsidR="000214E7">
        <w:rPr>
          <w:rFonts w:eastAsia="隶书"/>
          <w:sz w:val="72"/>
          <w:szCs w:val="72"/>
        </w:rPr>
        <w:t>软件工程</w:t>
      </w:r>
      <w:r>
        <w:rPr>
          <w:rFonts w:eastAsia="隶书" w:hint="eastAsia"/>
          <w:sz w:val="72"/>
          <w:szCs w:val="72"/>
        </w:rPr>
        <w:t>学院</w:t>
      </w:r>
    </w:p>
    <w:p w14:paraId="2E45E783" w14:textId="77777777" w:rsidR="00782F93" w:rsidRDefault="00782F93" w:rsidP="00782F93">
      <w:pPr>
        <w:widowControl/>
        <w:spacing w:line="360" w:lineRule="auto"/>
        <w:jc w:val="center"/>
        <w:rPr>
          <w:rFonts w:eastAsia="隶书"/>
          <w:sz w:val="72"/>
          <w:szCs w:val="72"/>
        </w:rPr>
      </w:pPr>
      <w:r>
        <w:rPr>
          <w:rFonts w:eastAsia="隶书" w:hint="eastAsia"/>
          <w:sz w:val="72"/>
          <w:szCs w:val="72"/>
        </w:rPr>
        <w:t>上机</w:t>
      </w:r>
      <w:r w:rsidR="00F938BC">
        <w:rPr>
          <w:rFonts w:eastAsia="隶书" w:hint="eastAsia"/>
          <w:sz w:val="72"/>
          <w:szCs w:val="72"/>
        </w:rPr>
        <w:t>实验</w:t>
      </w:r>
      <w:r>
        <w:rPr>
          <w:rFonts w:eastAsia="隶书" w:hint="eastAsia"/>
          <w:sz w:val="72"/>
          <w:szCs w:val="72"/>
        </w:rPr>
        <w:t>报告</w:t>
      </w:r>
    </w:p>
    <w:p w14:paraId="4ACF68FA" w14:textId="77777777" w:rsidR="00782F93" w:rsidRDefault="00782F93" w:rsidP="00782F93">
      <w:pPr>
        <w:widowControl/>
        <w:spacing w:line="360" w:lineRule="auto"/>
        <w:jc w:val="center"/>
        <w:rPr>
          <w:rFonts w:ascii="宋体" w:hAnsi="宋体"/>
          <w:b/>
          <w:bCs/>
          <w:color w:val="000000"/>
          <w:sz w:val="28"/>
          <w:szCs w:val="21"/>
        </w:rPr>
      </w:pPr>
    </w:p>
    <w:p w14:paraId="11FB173D" w14:textId="77777777" w:rsidR="00782F93" w:rsidRDefault="00782F93" w:rsidP="00782F93">
      <w:pPr>
        <w:widowControl/>
        <w:jc w:val="center"/>
        <w:rPr>
          <w:rFonts w:ascii="Wingdings" w:hAnsi="Wingdings" w:hint="eastAsia"/>
          <w:b/>
          <w:bCs/>
          <w:color w:val="000000"/>
          <w:sz w:val="44"/>
          <w:szCs w:val="51"/>
        </w:rPr>
      </w:pPr>
      <w:r>
        <w:rPr>
          <w:rFonts w:ascii="楷体_GB2312" w:eastAsia="楷体_GB2312" w:hint="eastAsia"/>
          <w:b/>
          <w:bCs/>
          <w:sz w:val="32"/>
          <w:szCs w:val="52"/>
        </w:rPr>
        <w:t>（</w:t>
      </w:r>
      <w:r w:rsidR="004C5FE5">
        <w:rPr>
          <w:rFonts w:ascii="楷体_GB2312" w:eastAsia="楷体_GB2312" w:hint="eastAsia"/>
          <w:b/>
          <w:bCs/>
          <w:sz w:val="32"/>
          <w:szCs w:val="52"/>
        </w:rPr>
        <w:t xml:space="preserve"> </w:t>
      </w:r>
      <w:r w:rsidRPr="00561993">
        <w:rPr>
          <w:rFonts w:ascii="楷体_GB2312" w:eastAsia="楷体_GB2312" w:hint="eastAsia"/>
          <w:b/>
          <w:bCs/>
          <w:sz w:val="32"/>
          <w:szCs w:val="52"/>
          <w:u w:val="single"/>
        </w:rPr>
        <w:t>20</w:t>
      </w:r>
      <w:r w:rsidR="00CF222A">
        <w:rPr>
          <w:rFonts w:ascii="楷体_GB2312" w:eastAsia="楷体_GB2312"/>
          <w:b/>
          <w:bCs/>
          <w:sz w:val="32"/>
          <w:szCs w:val="52"/>
          <w:u w:val="single"/>
        </w:rPr>
        <w:t>19</w:t>
      </w:r>
      <w:r w:rsidRPr="00561993">
        <w:rPr>
          <w:rFonts w:ascii="楷体_GB2312" w:eastAsia="楷体_GB2312" w:hint="eastAsia"/>
          <w:b/>
          <w:bCs/>
          <w:sz w:val="32"/>
          <w:szCs w:val="52"/>
          <w:u w:val="single"/>
        </w:rPr>
        <w:t>/20</w:t>
      </w:r>
      <w:r w:rsidR="00CF222A">
        <w:rPr>
          <w:rFonts w:ascii="楷体_GB2312" w:eastAsia="楷体_GB2312"/>
          <w:b/>
          <w:bCs/>
          <w:sz w:val="32"/>
          <w:szCs w:val="52"/>
          <w:u w:val="single"/>
        </w:rPr>
        <w:t>20</w:t>
      </w:r>
      <w:r w:rsidR="00F11653" w:rsidRPr="00561993">
        <w:rPr>
          <w:rFonts w:ascii="楷体_GB2312" w:eastAsia="楷体_GB2312" w:hint="eastAsia"/>
          <w:b/>
          <w:bCs/>
          <w:sz w:val="32"/>
          <w:szCs w:val="52"/>
          <w:u w:val="single"/>
        </w:rPr>
        <w:t xml:space="preserve"> </w:t>
      </w:r>
      <w:r>
        <w:rPr>
          <w:rFonts w:ascii="楷体_GB2312" w:eastAsia="楷体_GB2312" w:hint="eastAsia"/>
          <w:b/>
          <w:bCs/>
          <w:sz w:val="32"/>
          <w:szCs w:val="52"/>
        </w:rPr>
        <w:t>学年 第</w:t>
      </w:r>
      <w:r w:rsidRPr="00561993">
        <w:rPr>
          <w:rFonts w:ascii="楷体_GB2312" w:eastAsia="楷体_GB2312" w:hint="eastAsia"/>
          <w:b/>
          <w:bCs/>
          <w:sz w:val="32"/>
          <w:szCs w:val="52"/>
          <w:u w:val="single"/>
        </w:rPr>
        <w:t xml:space="preserve"> </w:t>
      </w:r>
      <w:r w:rsidR="00CF222A">
        <w:rPr>
          <w:rFonts w:ascii="楷体_GB2312" w:eastAsia="楷体_GB2312"/>
          <w:b/>
          <w:bCs/>
          <w:sz w:val="32"/>
          <w:szCs w:val="52"/>
          <w:u w:val="single"/>
        </w:rPr>
        <w:t>2</w:t>
      </w:r>
      <w:r w:rsidRPr="00561993">
        <w:rPr>
          <w:rFonts w:ascii="楷体_GB2312" w:eastAsia="楷体_GB2312" w:hint="eastAsia"/>
          <w:b/>
          <w:bCs/>
          <w:sz w:val="32"/>
          <w:szCs w:val="52"/>
          <w:u w:val="single"/>
        </w:rPr>
        <w:t xml:space="preserve"> </w:t>
      </w:r>
      <w:r>
        <w:rPr>
          <w:rFonts w:ascii="楷体_GB2312" w:eastAsia="楷体_GB2312" w:hint="eastAsia"/>
          <w:b/>
          <w:bCs/>
          <w:sz w:val="32"/>
          <w:szCs w:val="52"/>
        </w:rPr>
        <w:t>学期 ）</w:t>
      </w:r>
    </w:p>
    <w:p w14:paraId="68B73F85" w14:textId="77777777" w:rsidR="00D6680F" w:rsidRDefault="00D6680F">
      <w:pPr>
        <w:widowControl/>
        <w:jc w:val="center"/>
        <w:rPr>
          <w:rFonts w:ascii="Wingdings" w:hAnsi="Wingdings" w:hint="eastAsia"/>
          <w:b/>
          <w:bCs/>
          <w:color w:val="000000"/>
          <w:sz w:val="44"/>
          <w:szCs w:val="51"/>
        </w:rPr>
      </w:pPr>
    </w:p>
    <w:p w14:paraId="590CD2A4" w14:textId="77777777" w:rsidR="00D6680F" w:rsidRDefault="00D6680F">
      <w:pPr>
        <w:widowControl/>
        <w:jc w:val="center"/>
        <w:rPr>
          <w:rFonts w:ascii="Wingdings" w:hAnsi="Wingdings" w:hint="eastAsia"/>
          <w:b/>
          <w:bCs/>
          <w:color w:val="000000"/>
          <w:sz w:val="44"/>
          <w:szCs w:val="51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23"/>
        <w:gridCol w:w="2545"/>
        <w:gridCol w:w="857"/>
        <w:gridCol w:w="2896"/>
        <w:gridCol w:w="43"/>
      </w:tblGrid>
      <w:tr w:rsidR="00D6680F" w14:paraId="3534EE3E" w14:textId="77777777" w:rsidTr="00057C45">
        <w:trPr>
          <w:jc w:val="center"/>
        </w:trPr>
        <w:tc>
          <w:tcPr>
            <w:tcW w:w="1523" w:type="dxa"/>
          </w:tcPr>
          <w:p w14:paraId="5BF9CB0C" w14:textId="77777777" w:rsidR="00D6680F" w:rsidRPr="00D6539D" w:rsidRDefault="00D6680F" w:rsidP="00D6539D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 w:rsidRPr="00D6539D">
              <w:rPr>
                <w:rFonts w:ascii="黑体" w:eastAsia="黑体" w:hAnsi="黑体" w:hint="eastAsia"/>
                <w:sz w:val="28"/>
              </w:rPr>
              <w:t>课程名称</w:t>
            </w:r>
          </w:p>
        </w:tc>
        <w:tc>
          <w:tcPr>
            <w:tcW w:w="6341" w:type="dxa"/>
            <w:gridSpan w:val="4"/>
            <w:vAlign w:val="bottom"/>
          </w:tcPr>
          <w:p w14:paraId="18EF73AA" w14:textId="77777777" w:rsidR="00D6680F" w:rsidRDefault="00C64EA7" w:rsidP="00D6539D">
            <w:pPr>
              <w:tabs>
                <w:tab w:val="left" w:pos="6870"/>
              </w:tabs>
              <w:jc w:val="left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28"/>
              </w:rPr>
              <w:t xml:space="preserve"> </w:t>
            </w:r>
            <w:r w:rsidR="000A56D7" w:rsidRPr="000A56D7">
              <w:rPr>
                <w:rFonts w:ascii="宋体" w:hAnsi="宋体" w:hint="eastAsia"/>
                <w:sz w:val="28"/>
              </w:rPr>
              <w:t>C/C++程序设计</w:t>
            </w:r>
          </w:p>
        </w:tc>
      </w:tr>
      <w:tr w:rsidR="00D6680F" w14:paraId="549FD08D" w14:textId="77777777" w:rsidTr="00057C45">
        <w:trPr>
          <w:jc w:val="center"/>
        </w:trPr>
        <w:tc>
          <w:tcPr>
            <w:tcW w:w="1523" w:type="dxa"/>
          </w:tcPr>
          <w:p w14:paraId="4AA47DD1" w14:textId="77777777" w:rsidR="00D6680F" w:rsidRPr="00824E73" w:rsidRDefault="00824E73" w:rsidP="00D6539D">
            <w:pPr>
              <w:tabs>
                <w:tab w:val="left" w:pos="6870"/>
              </w:tabs>
              <w:jc w:val="center"/>
              <w:rPr>
                <w:rFonts w:ascii="宋体" w:hAnsi="宋体"/>
                <w:sz w:val="28"/>
              </w:rPr>
            </w:pPr>
            <w:r w:rsidRPr="00D6539D">
              <w:rPr>
                <w:rFonts w:ascii="黑体" w:eastAsia="黑体" w:hAnsi="黑体" w:hint="eastAsia"/>
                <w:sz w:val="28"/>
              </w:rPr>
              <w:t>课程代码</w:t>
            </w:r>
          </w:p>
        </w:tc>
        <w:tc>
          <w:tcPr>
            <w:tcW w:w="6341" w:type="dxa"/>
            <w:gridSpan w:val="4"/>
            <w:noWrap/>
          </w:tcPr>
          <w:p w14:paraId="237B84BB" w14:textId="77777777" w:rsidR="00D6680F" w:rsidRPr="00A71623" w:rsidRDefault="000A56D7" w:rsidP="00A9277D">
            <w:pPr>
              <w:tabs>
                <w:tab w:val="left" w:pos="6870"/>
              </w:tabs>
              <w:ind w:firstLineChars="40" w:firstLine="112"/>
              <w:jc w:val="left"/>
              <w:rPr>
                <w:rFonts w:ascii="宋体" w:hAnsi="宋体"/>
                <w:sz w:val="28"/>
              </w:rPr>
            </w:pPr>
            <w:r w:rsidRPr="000A56D7">
              <w:rPr>
                <w:rFonts w:ascii="宋体" w:hAnsi="宋体"/>
                <w:sz w:val="28"/>
              </w:rPr>
              <w:t>190901019</w:t>
            </w:r>
          </w:p>
        </w:tc>
      </w:tr>
      <w:tr w:rsidR="00D6680F" w14:paraId="211F95C0" w14:textId="77777777" w:rsidTr="00057C45">
        <w:trPr>
          <w:jc w:val="center"/>
        </w:trPr>
        <w:tc>
          <w:tcPr>
            <w:tcW w:w="1523" w:type="dxa"/>
          </w:tcPr>
          <w:p w14:paraId="12108A2A" w14:textId="77777777" w:rsidR="00D6680F" w:rsidRPr="00D6539D" w:rsidRDefault="00016D61" w:rsidP="00D6539D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 w:rsidRPr="00D6539D">
              <w:rPr>
                <w:rFonts w:ascii="黑体" w:eastAsia="黑体" w:hAnsi="黑体" w:hint="eastAsia"/>
                <w:sz w:val="28"/>
              </w:rPr>
              <w:t>任课</w:t>
            </w:r>
            <w:r w:rsidR="00D6680F" w:rsidRPr="00D6539D">
              <w:rPr>
                <w:rFonts w:ascii="黑体" w:eastAsia="黑体" w:hAnsi="黑体" w:hint="eastAsia"/>
                <w:sz w:val="28"/>
              </w:rPr>
              <w:t>教师</w:t>
            </w:r>
          </w:p>
        </w:tc>
        <w:tc>
          <w:tcPr>
            <w:tcW w:w="6341" w:type="dxa"/>
            <w:gridSpan w:val="4"/>
          </w:tcPr>
          <w:p w14:paraId="1F91380A" w14:textId="77777777" w:rsidR="00D6680F" w:rsidRPr="00A71623" w:rsidRDefault="000B154A" w:rsidP="00A9277D">
            <w:pPr>
              <w:tabs>
                <w:tab w:val="left" w:pos="6870"/>
              </w:tabs>
              <w:ind w:firstLineChars="38" w:firstLine="114"/>
              <w:jc w:val="left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王晓明</w:t>
            </w:r>
          </w:p>
        </w:tc>
      </w:tr>
      <w:tr w:rsidR="00D6680F" w14:paraId="03796AB8" w14:textId="77777777" w:rsidTr="00057C45">
        <w:trPr>
          <w:gridAfter w:val="1"/>
          <w:wAfter w:w="43" w:type="dxa"/>
          <w:jc w:val="center"/>
        </w:trPr>
        <w:tc>
          <w:tcPr>
            <w:tcW w:w="1523" w:type="dxa"/>
            <w:noWrap/>
          </w:tcPr>
          <w:p w14:paraId="53C0B07B" w14:textId="77777777" w:rsidR="00D6680F" w:rsidRPr="00D6539D" w:rsidRDefault="00D6680F" w:rsidP="00D6539D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 w:rsidRPr="00D6539D">
              <w:rPr>
                <w:rFonts w:ascii="黑体" w:eastAsia="黑体" w:hAnsi="黑体" w:hint="eastAsia"/>
                <w:sz w:val="28"/>
              </w:rPr>
              <w:t>学生姓名</w:t>
            </w:r>
          </w:p>
        </w:tc>
        <w:tc>
          <w:tcPr>
            <w:tcW w:w="2545" w:type="dxa"/>
            <w:noWrap/>
          </w:tcPr>
          <w:p w14:paraId="223F2E56" w14:textId="77777777" w:rsidR="00D6680F" w:rsidRPr="00057C45" w:rsidRDefault="000B154A" w:rsidP="003F7D58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刘唐</w:t>
            </w:r>
          </w:p>
        </w:tc>
        <w:tc>
          <w:tcPr>
            <w:tcW w:w="857" w:type="dxa"/>
            <w:noWrap/>
          </w:tcPr>
          <w:p w14:paraId="6CE14FF0" w14:textId="77777777" w:rsidR="00D6680F" w:rsidRPr="00D6539D" w:rsidRDefault="00824E73" w:rsidP="00057C4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 w:rsidRPr="00D6539D">
              <w:rPr>
                <w:rFonts w:ascii="黑体" w:eastAsia="黑体" w:hAnsi="黑体" w:hint="eastAsia"/>
                <w:sz w:val="28"/>
              </w:rPr>
              <w:t>年级</w:t>
            </w:r>
          </w:p>
        </w:tc>
        <w:tc>
          <w:tcPr>
            <w:tcW w:w="2896" w:type="dxa"/>
            <w:noWrap/>
          </w:tcPr>
          <w:p w14:paraId="1AC49AF5" w14:textId="77777777" w:rsidR="00D6680F" w:rsidRPr="00057C45" w:rsidRDefault="000B154A" w:rsidP="003F7D58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19级</w:t>
            </w:r>
          </w:p>
        </w:tc>
      </w:tr>
      <w:tr w:rsidR="00D6680F" w14:paraId="07208F1A" w14:textId="77777777" w:rsidTr="00057C45">
        <w:trPr>
          <w:gridAfter w:val="1"/>
          <w:wAfter w:w="43" w:type="dxa"/>
          <w:jc w:val="center"/>
        </w:trPr>
        <w:tc>
          <w:tcPr>
            <w:tcW w:w="1523" w:type="dxa"/>
            <w:noWrap/>
          </w:tcPr>
          <w:p w14:paraId="63FFD3C8" w14:textId="77777777" w:rsidR="00D6680F" w:rsidRPr="00D6539D" w:rsidRDefault="00824E73" w:rsidP="00057C4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 w:rsidRPr="00D6539D">
              <w:rPr>
                <w:rFonts w:ascii="黑体" w:eastAsia="黑体" w:hAnsi="黑体" w:hint="eastAsia"/>
                <w:sz w:val="28"/>
              </w:rPr>
              <w:t>学号</w:t>
            </w:r>
          </w:p>
        </w:tc>
        <w:tc>
          <w:tcPr>
            <w:tcW w:w="2545" w:type="dxa"/>
            <w:noWrap/>
          </w:tcPr>
          <w:p w14:paraId="686C8FAC" w14:textId="77777777" w:rsidR="00D6680F" w:rsidRPr="00057C45" w:rsidRDefault="000B154A" w:rsidP="003F7D58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3120190971181</w:t>
            </w:r>
          </w:p>
        </w:tc>
        <w:tc>
          <w:tcPr>
            <w:tcW w:w="857" w:type="dxa"/>
            <w:noWrap/>
          </w:tcPr>
          <w:p w14:paraId="27D0A888" w14:textId="77777777" w:rsidR="00D6680F" w:rsidRPr="00D6539D" w:rsidRDefault="00D6680F" w:rsidP="00057C4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 w:rsidRPr="00D6539D">
              <w:rPr>
                <w:rFonts w:ascii="黑体" w:eastAsia="黑体" w:hAnsi="黑体" w:hint="eastAsia"/>
                <w:sz w:val="28"/>
              </w:rPr>
              <w:t>专业</w:t>
            </w:r>
          </w:p>
        </w:tc>
        <w:tc>
          <w:tcPr>
            <w:tcW w:w="2896" w:type="dxa"/>
            <w:noWrap/>
          </w:tcPr>
          <w:p w14:paraId="0ADE243B" w14:textId="77777777" w:rsidR="00D6680F" w:rsidRPr="00057C45" w:rsidRDefault="000B154A" w:rsidP="003F7D58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计算机类</w:t>
            </w:r>
          </w:p>
        </w:tc>
      </w:tr>
      <w:tr w:rsidR="00824E73" w14:paraId="241B435F" w14:textId="77777777" w:rsidTr="00057C45">
        <w:trPr>
          <w:gridAfter w:val="1"/>
          <w:wAfter w:w="43" w:type="dxa"/>
          <w:jc w:val="center"/>
        </w:trPr>
        <w:tc>
          <w:tcPr>
            <w:tcW w:w="1523" w:type="dxa"/>
            <w:noWrap/>
          </w:tcPr>
          <w:p w14:paraId="071E9D9C" w14:textId="77777777" w:rsidR="00824E73" w:rsidRPr="00D6539D" w:rsidRDefault="000214E7" w:rsidP="00D6539D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 w:rsidRPr="00D6539D">
              <w:rPr>
                <w:rFonts w:ascii="黑体" w:eastAsia="黑体" w:hAnsi="黑体" w:hint="eastAsia"/>
                <w:sz w:val="28"/>
              </w:rPr>
              <w:t>实验</w:t>
            </w:r>
            <w:r w:rsidR="00824E73" w:rsidRPr="00D6539D">
              <w:rPr>
                <w:rFonts w:ascii="黑体" w:eastAsia="黑体" w:hAnsi="黑体" w:hint="eastAsia"/>
                <w:sz w:val="28"/>
              </w:rPr>
              <w:t>成绩</w:t>
            </w:r>
          </w:p>
        </w:tc>
        <w:tc>
          <w:tcPr>
            <w:tcW w:w="6298" w:type="dxa"/>
            <w:gridSpan w:val="3"/>
            <w:noWrap/>
          </w:tcPr>
          <w:p w14:paraId="3C910FE3" w14:textId="77777777" w:rsidR="00824E73" w:rsidRPr="001340A4" w:rsidRDefault="00824E73" w:rsidP="00A9277D">
            <w:pPr>
              <w:tabs>
                <w:tab w:val="left" w:pos="6870"/>
              </w:tabs>
              <w:ind w:firstLineChars="37" w:firstLine="111"/>
              <w:jc w:val="left"/>
              <w:rPr>
                <w:rFonts w:ascii="宋体" w:hAnsi="宋体"/>
                <w:b/>
                <w:color w:val="FF0000"/>
                <w:sz w:val="30"/>
              </w:rPr>
            </w:pPr>
          </w:p>
        </w:tc>
      </w:tr>
    </w:tbl>
    <w:p w14:paraId="44F44710" w14:textId="77777777" w:rsidR="00020EBD" w:rsidRDefault="00020EBD" w:rsidP="005366DE">
      <w:pPr>
        <w:rPr>
          <w:rFonts w:ascii="宋体" w:hAnsi="宋体"/>
          <w:b/>
          <w:bCs/>
          <w:color w:val="000000"/>
          <w:sz w:val="30"/>
          <w:szCs w:val="51"/>
        </w:rPr>
      </w:pPr>
    </w:p>
    <w:p w14:paraId="6A570973" w14:textId="77777777" w:rsidR="00BD335D" w:rsidRDefault="00BD335D">
      <w:r>
        <w:br w:type="page"/>
      </w:r>
    </w:p>
    <w:tbl>
      <w:tblPr>
        <w:tblW w:w="92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03"/>
        <w:gridCol w:w="1798"/>
        <w:gridCol w:w="1367"/>
        <w:gridCol w:w="1179"/>
        <w:gridCol w:w="1422"/>
        <w:gridCol w:w="2075"/>
      </w:tblGrid>
      <w:tr w:rsidR="007C01E7" w14:paraId="59E1471B" w14:textId="77777777" w:rsidTr="00E812AD">
        <w:trPr>
          <w:jc w:val="center"/>
        </w:trPr>
        <w:tc>
          <w:tcPr>
            <w:tcW w:w="1551" w:type="dxa"/>
          </w:tcPr>
          <w:p w14:paraId="28127C69" w14:textId="77777777" w:rsidR="00D6680F" w:rsidRPr="00D6539D" w:rsidRDefault="00020EBD" w:rsidP="00D6539D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宋体" w:hAnsi="宋体"/>
                <w:b/>
                <w:bCs/>
                <w:color w:val="000000"/>
                <w:sz w:val="30"/>
                <w:szCs w:val="51"/>
              </w:rPr>
              <w:lastRenderedPageBreak/>
              <w:br w:type="page"/>
            </w:r>
            <w:r>
              <w:rPr>
                <w:rFonts w:ascii="宋体" w:hAnsi="宋体"/>
                <w:b/>
                <w:bCs/>
                <w:color w:val="000000"/>
                <w:sz w:val="30"/>
                <w:szCs w:val="51"/>
              </w:rPr>
              <w:br w:type="page"/>
            </w:r>
            <w:r w:rsidR="00D6680F" w:rsidRPr="00D6539D">
              <w:rPr>
                <w:rFonts w:ascii="黑体" w:eastAsia="黑体" w:hAnsi="黑体" w:hint="eastAsia"/>
                <w:sz w:val="28"/>
              </w:rPr>
              <w:t>实验名称</w:t>
            </w:r>
          </w:p>
        </w:tc>
        <w:tc>
          <w:tcPr>
            <w:tcW w:w="4628" w:type="dxa"/>
            <w:gridSpan w:val="3"/>
            <w:vAlign w:val="center"/>
          </w:tcPr>
          <w:p w14:paraId="683B96BE" w14:textId="2FE99628" w:rsidR="00D6680F" w:rsidRPr="00457DA6" w:rsidRDefault="000214E7" w:rsidP="00281B77">
            <w:pPr>
              <w:ind w:leftChars="5" w:left="10" w:firstLine="1"/>
              <w:jc w:val="left"/>
              <w:rPr>
                <w:rFonts w:ascii="黑体" w:eastAsia="黑体" w:hAnsi="黑体"/>
                <w:bCs/>
                <w:color w:val="0000FF"/>
                <w:sz w:val="28"/>
                <w:szCs w:val="51"/>
              </w:rPr>
            </w:pPr>
            <w:r w:rsidRPr="00457DA6">
              <w:rPr>
                <w:rFonts w:ascii="黑体" w:eastAsia="黑体" w:hAnsi="黑体" w:hint="eastAsia"/>
                <w:bCs/>
                <w:color w:val="0000FF"/>
                <w:sz w:val="24"/>
                <w:szCs w:val="51"/>
              </w:rPr>
              <w:t>实验</w:t>
            </w:r>
            <w:r w:rsidR="000D08F6">
              <w:rPr>
                <w:rFonts w:ascii="黑体" w:eastAsia="黑体" w:hAnsi="黑体" w:hint="eastAsia"/>
                <w:bCs/>
                <w:color w:val="0000FF"/>
                <w:sz w:val="24"/>
                <w:szCs w:val="51"/>
              </w:rPr>
              <w:t>7：顺序访问文件</w:t>
            </w:r>
          </w:p>
        </w:tc>
        <w:tc>
          <w:tcPr>
            <w:tcW w:w="1440" w:type="dxa"/>
          </w:tcPr>
          <w:p w14:paraId="5112E59E" w14:textId="77777777" w:rsidR="00D6680F" w:rsidRPr="00D6539D" w:rsidRDefault="00A05AF2" w:rsidP="00D6539D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 w:rsidRPr="00D6539D">
              <w:rPr>
                <w:rFonts w:ascii="黑体" w:eastAsia="黑体" w:hAnsi="黑体" w:hint="eastAsia"/>
                <w:sz w:val="28"/>
              </w:rPr>
              <w:t>实验地点</w:t>
            </w:r>
          </w:p>
        </w:tc>
        <w:tc>
          <w:tcPr>
            <w:tcW w:w="1672" w:type="dxa"/>
            <w:vAlign w:val="center"/>
          </w:tcPr>
          <w:p w14:paraId="5CFFBC22" w14:textId="3A3B1AF6" w:rsidR="00D6680F" w:rsidRPr="00457DA6" w:rsidRDefault="000D08F6" w:rsidP="00457DA6">
            <w:pPr>
              <w:jc w:val="center"/>
              <w:rPr>
                <w:rFonts w:ascii="宋体" w:hAnsi="宋体"/>
                <w:color w:val="000000"/>
                <w:sz w:val="24"/>
                <w:szCs w:val="51"/>
              </w:rPr>
            </w:pPr>
            <w:r>
              <w:rPr>
                <w:rFonts w:ascii="宋体" w:hAnsi="宋体" w:hint="eastAsia"/>
                <w:color w:val="000000"/>
                <w:sz w:val="24"/>
                <w:szCs w:val="51"/>
              </w:rPr>
              <w:t>Home</w:t>
            </w:r>
            <w:r>
              <w:rPr>
                <mc:AlternateContent>
                  <mc:Choice Requires="w16se">
                    <w:rFonts w:ascii="宋体" w:hAnsi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color w:val="000000"/>
                <w:sz w:val="24"/>
                <w:szCs w:val="51"/>
              </w:rPr>
              <mc:AlternateContent>
                <mc:Choice Requires="w16se">
                  <w16se:symEx w16se:font="Segoe UI Emoji" w16se:char="1F3E2"/>
                </mc:Choice>
                <mc:Fallback>
                  <w:t>🏢</w:t>
                </mc:Fallback>
              </mc:AlternateContent>
            </w:r>
          </w:p>
        </w:tc>
      </w:tr>
      <w:tr w:rsidR="007C01E7" w14:paraId="1164C847" w14:textId="77777777" w:rsidTr="00E812AD">
        <w:trPr>
          <w:jc w:val="center"/>
        </w:trPr>
        <w:tc>
          <w:tcPr>
            <w:tcW w:w="1551" w:type="dxa"/>
          </w:tcPr>
          <w:p w14:paraId="3271C016" w14:textId="77777777" w:rsidR="00D6680F" w:rsidRPr="00D6539D" w:rsidRDefault="00D6680F" w:rsidP="00D6539D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 w:rsidRPr="00D6539D">
              <w:rPr>
                <w:rFonts w:ascii="黑体" w:eastAsia="黑体" w:hAnsi="黑体" w:hint="eastAsia"/>
                <w:sz w:val="28"/>
              </w:rPr>
              <w:t>实验类型</w:t>
            </w:r>
          </w:p>
        </w:tc>
        <w:tc>
          <w:tcPr>
            <w:tcW w:w="2005" w:type="dxa"/>
            <w:vAlign w:val="center"/>
          </w:tcPr>
          <w:p w14:paraId="50E2C756" w14:textId="77777777" w:rsidR="00D6680F" w:rsidRPr="00457DA6" w:rsidRDefault="00457DA6" w:rsidP="005128E8">
            <w:pPr>
              <w:jc w:val="center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457DA6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设计</w:t>
            </w:r>
          </w:p>
        </w:tc>
        <w:tc>
          <w:tcPr>
            <w:tcW w:w="1363" w:type="dxa"/>
          </w:tcPr>
          <w:p w14:paraId="270602B0" w14:textId="77777777" w:rsidR="00D6680F" w:rsidRPr="00D6539D" w:rsidRDefault="00D6680F" w:rsidP="00D6539D">
            <w:pPr>
              <w:tabs>
                <w:tab w:val="left" w:pos="6870"/>
              </w:tabs>
              <w:rPr>
                <w:rFonts w:ascii="黑体" w:eastAsia="黑体" w:hAnsi="黑体"/>
                <w:sz w:val="28"/>
              </w:rPr>
            </w:pPr>
            <w:r w:rsidRPr="00D6539D">
              <w:rPr>
                <w:rFonts w:ascii="黑体" w:eastAsia="黑体" w:hAnsi="黑体" w:hint="eastAsia"/>
                <w:sz w:val="28"/>
              </w:rPr>
              <w:t>实验学时</w:t>
            </w:r>
          </w:p>
        </w:tc>
        <w:tc>
          <w:tcPr>
            <w:tcW w:w="1260" w:type="dxa"/>
            <w:vAlign w:val="center"/>
          </w:tcPr>
          <w:p w14:paraId="2CA1E89D" w14:textId="77777777" w:rsidR="00D6680F" w:rsidRPr="00457DA6" w:rsidRDefault="00E6135D" w:rsidP="00457DA6">
            <w:pPr>
              <w:jc w:val="center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457DA6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2</w:t>
            </w:r>
          </w:p>
        </w:tc>
        <w:tc>
          <w:tcPr>
            <w:tcW w:w="1440" w:type="dxa"/>
          </w:tcPr>
          <w:p w14:paraId="5A659E3C" w14:textId="77777777" w:rsidR="00D6680F" w:rsidRPr="00D6539D" w:rsidRDefault="00A05AF2" w:rsidP="00D6539D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 w:rsidRPr="00D6539D">
              <w:rPr>
                <w:rFonts w:ascii="黑体" w:eastAsia="黑体" w:hAnsi="黑体" w:hint="eastAsia"/>
                <w:sz w:val="28"/>
              </w:rPr>
              <w:t>实验日期</w:t>
            </w:r>
          </w:p>
        </w:tc>
        <w:tc>
          <w:tcPr>
            <w:tcW w:w="1672" w:type="dxa"/>
            <w:vAlign w:val="center"/>
          </w:tcPr>
          <w:p w14:paraId="07743D6A" w14:textId="2E9D38BB" w:rsidR="00D6680F" w:rsidRPr="00457DA6" w:rsidRDefault="00C6120F" w:rsidP="00457DA6">
            <w:pPr>
              <w:jc w:val="center"/>
              <w:rPr>
                <w:rFonts w:ascii="宋体" w:hAnsi="宋体"/>
                <w:color w:val="000000"/>
                <w:sz w:val="24"/>
                <w:szCs w:val="51"/>
              </w:rPr>
            </w:pPr>
            <w:r>
              <w:rPr>
                <w:rFonts w:ascii="宋体" w:hAnsi="宋体" w:hint="eastAsia"/>
                <w:color w:val="000000"/>
                <w:sz w:val="24"/>
                <w:szCs w:val="51"/>
              </w:rPr>
              <w:t>2020/6/6</w:t>
            </w:r>
          </w:p>
        </w:tc>
      </w:tr>
      <w:tr w:rsidR="00D6680F" w14:paraId="330DD72D" w14:textId="77777777" w:rsidTr="00E812AD">
        <w:trPr>
          <w:trHeight w:val="537"/>
          <w:jc w:val="center"/>
        </w:trPr>
        <w:tc>
          <w:tcPr>
            <w:tcW w:w="9291" w:type="dxa"/>
            <w:gridSpan w:val="6"/>
            <w:vAlign w:val="center"/>
          </w:tcPr>
          <w:p w14:paraId="62640B2E" w14:textId="77777777" w:rsidR="00937D30" w:rsidRPr="001A230A" w:rsidRDefault="004017A7" w:rsidP="004017A7">
            <w:pPr>
              <w:numPr>
                <w:ilvl w:val="0"/>
                <w:numId w:val="21"/>
              </w:numPr>
              <w:rPr>
                <w:rFonts w:ascii="宋体" w:hAnsi="宋体"/>
                <w:color w:val="000000"/>
                <w:szCs w:val="51"/>
              </w:rPr>
            </w:pPr>
            <w:r>
              <w:rPr>
                <w:rFonts w:ascii="黑体" w:eastAsia="黑体" w:hAnsi="黑体" w:hint="eastAsia"/>
                <w:bCs/>
                <w:color w:val="FF0000"/>
                <w:sz w:val="24"/>
                <w:szCs w:val="51"/>
              </w:rPr>
              <w:t>撰写</w:t>
            </w:r>
            <w:r w:rsidR="009A722D">
              <w:rPr>
                <w:rFonts w:ascii="黑体" w:eastAsia="黑体" w:hAnsi="黑体" w:hint="eastAsia"/>
                <w:bCs/>
                <w:color w:val="FF0000"/>
                <w:sz w:val="24"/>
                <w:szCs w:val="51"/>
              </w:rPr>
              <w:t>注意：</w:t>
            </w:r>
            <w:r w:rsidR="00B60E50" w:rsidRPr="009A722D">
              <w:rPr>
                <w:rFonts w:ascii="黑体" w:eastAsia="黑体" w:hAnsi="黑体" w:hint="eastAsia"/>
                <w:bCs/>
                <w:color w:val="FF0000"/>
                <w:sz w:val="24"/>
                <w:szCs w:val="51"/>
              </w:rPr>
              <w:t>版面</w:t>
            </w:r>
            <w:r w:rsidR="00B60E50" w:rsidRPr="009A722D">
              <w:rPr>
                <w:rFonts w:ascii="黑体" w:eastAsia="黑体" w:hAnsi="黑体"/>
                <w:bCs/>
                <w:color w:val="FF0000"/>
                <w:sz w:val="24"/>
                <w:szCs w:val="51"/>
              </w:rPr>
              <w:t>格式已设置好</w:t>
            </w:r>
            <w:r w:rsidR="00B60E50" w:rsidRPr="009A722D">
              <w:rPr>
                <w:rFonts w:ascii="黑体" w:eastAsia="黑体" w:hAnsi="黑体" w:hint="eastAsia"/>
                <w:bCs/>
                <w:color w:val="FF0000"/>
                <w:sz w:val="24"/>
                <w:szCs w:val="51"/>
              </w:rPr>
              <w:t>（不得</w:t>
            </w:r>
            <w:r w:rsidR="00B60E50" w:rsidRPr="009A722D">
              <w:rPr>
                <w:rFonts w:ascii="黑体" w:eastAsia="黑体" w:hAnsi="黑体"/>
                <w:bCs/>
                <w:color w:val="FF0000"/>
                <w:sz w:val="24"/>
                <w:szCs w:val="51"/>
              </w:rPr>
              <w:t>更改），填入内容即可。</w:t>
            </w:r>
          </w:p>
        </w:tc>
      </w:tr>
      <w:tr w:rsidR="00B60E50" w14:paraId="50B23CB3" w14:textId="77777777" w:rsidTr="00E812AD">
        <w:trPr>
          <w:trHeight w:val="1644"/>
          <w:jc w:val="center"/>
        </w:trPr>
        <w:tc>
          <w:tcPr>
            <w:tcW w:w="9291" w:type="dxa"/>
            <w:gridSpan w:val="6"/>
          </w:tcPr>
          <w:p w14:paraId="3504AFAB" w14:textId="77777777" w:rsidR="00B60E50" w:rsidRPr="000B154A" w:rsidRDefault="00B60E50" w:rsidP="000D08F6">
            <w:pPr>
              <w:numPr>
                <w:ilvl w:val="0"/>
                <w:numId w:val="20"/>
              </w:numPr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</w:pPr>
            <w:r w:rsidRPr="008C0299">
              <w:rPr>
                <w:rFonts w:ascii="黑体" w:eastAsia="黑体" w:hAnsi="黑体" w:hint="eastAsia"/>
                <w:bCs/>
                <w:color w:val="000000"/>
                <w:sz w:val="28"/>
                <w:szCs w:val="51"/>
              </w:rPr>
              <w:t>实验目的</w:t>
            </w:r>
          </w:p>
          <w:p w14:paraId="48726197" w14:textId="77777777" w:rsidR="000D08F6" w:rsidRDefault="000D08F6" w:rsidP="000D08F6">
            <w:pPr>
              <w:ind w:left="710"/>
              <w:rPr>
                <w:rFonts w:asciiTheme="minorEastAsia" w:eastAsiaTheme="minorEastAsia" w:hAnsiTheme="minorEastAsia"/>
                <w:szCs w:val="21"/>
              </w:rPr>
            </w:pPr>
            <w:r w:rsidRPr="00AC5AA7">
              <w:rPr>
                <w:rFonts w:asciiTheme="minorEastAsia" w:eastAsiaTheme="minorEastAsia" w:hAnsiTheme="minorEastAsia" w:hint="eastAsia"/>
                <w:szCs w:val="21"/>
              </w:rPr>
              <w:t>掌握顺序读写文本文件、二进制文件。</w:t>
            </w:r>
          </w:p>
          <w:p w14:paraId="0FD3F031" w14:textId="0886150E" w:rsidR="00B60E50" w:rsidRPr="000B154A" w:rsidRDefault="00B60E50" w:rsidP="000B154A">
            <w:pPr>
              <w:pStyle w:val="a9"/>
              <w:snapToGrid/>
              <w:spacing w:line="276" w:lineRule="auto"/>
              <w:ind w:left="782" w:firstLine="0"/>
              <w:rPr>
                <w:rFonts w:ascii="宋体" w:hAnsi="宋体"/>
                <w:color w:val="000000"/>
                <w:szCs w:val="51"/>
              </w:rPr>
            </w:pPr>
          </w:p>
        </w:tc>
      </w:tr>
      <w:tr w:rsidR="006A7226" w14:paraId="0D9DA6C6" w14:textId="77777777" w:rsidTr="00E812AD">
        <w:trPr>
          <w:trHeight w:val="924"/>
          <w:jc w:val="center"/>
        </w:trPr>
        <w:tc>
          <w:tcPr>
            <w:tcW w:w="9291" w:type="dxa"/>
            <w:gridSpan w:val="6"/>
          </w:tcPr>
          <w:p w14:paraId="60CF8202" w14:textId="77777777" w:rsidR="002175FC" w:rsidRPr="008C0299" w:rsidRDefault="002175FC" w:rsidP="002175FC">
            <w:pPr>
              <w:numPr>
                <w:ilvl w:val="0"/>
                <w:numId w:val="20"/>
              </w:numPr>
              <w:ind w:left="570" w:hanging="570"/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</w:pPr>
            <w:r w:rsidRPr="008C0299">
              <w:rPr>
                <w:rFonts w:ascii="黑体" w:eastAsia="黑体" w:hAnsi="黑体" w:hint="eastAsia"/>
                <w:bCs/>
                <w:color w:val="000000"/>
                <w:sz w:val="28"/>
                <w:szCs w:val="51"/>
              </w:rPr>
              <w:t>实验内容</w:t>
            </w:r>
          </w:p>
          <w:p w14:paraId="13BB5E8C" w14:textId="77777777" w:rsidR="002175FC" w:rsidRPr="009B1E09" w:rsidRDefault="002175FC" w:rsidP="002175FC">
            <w:pPr>
              <w:pStyle w:val="a9"/>
              <w:numPr>
                <w:ilvl w:val="0"/>
                <w:numId w:val="17"/>
              </w:numPr>
              <w:snapToGrid/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 w:rsidRPr="009B1E09">
              <w:rPr>
                <w:rFonts w:ascii="黑体" w:eastAsia="黑体" w:hAnsi="黑体" w:hint="eastAsia"/>
                <w:sz w:val="24"/>
                <w:szCs w:val="24"/>
              </w:rPr>
              <w:t>实验任务</w:t>
            </w:r>
            <w:r w:rsidR="000A56D7">
              <w:rPr>
                <w:rFonts w:ascii="黑体" w:eastAsia="黑体" w:hAnsi="黑体" w:hint="eastAsia"/>
                <w:sz w:val="24"/>
                <w:szCs w:val="24"/>
              </w:rPr>
              <w:t>1</w:t>
            </w:r>
          </w:p>
          <w:p w14:paraId="1626CFD8" w14:textId="74C324A1" w:rsidR="002175FC" w:rsidRDefault="005D53E8" w:rsidP="002175FC">
            <w:pPr>
              <w:pStyle w:val="a9"/>
              <w:snapToGrid/>
              <w:spacing w:line="276" w:lineRule="auto"/>
              <w:ind w:left="785" w:firstLine="0"/>
            </w:pPr>
            <w:r>
              <w:rPr>
                <w:rFonts w:hint="eastAsia"/>
              </w:rPr>
              <w:t>统计</w:t>
            </w:r>
            <w:r>
              <w:rPr>
                <w:rFonts w:hint="eastAsia"/>
              </w:rPr>
              <w:t>ASCII</w:t>
            </w:r>
            <w:r>
              <w:rPr>
                <w:rFonts w:hint="eastAsia"/>
              </w:rPr>
              <w:t>文件内各种字符的数量</w:t>
            </w:r>
          </w:p>
          <w:p w14:paraId="60B5B250" w14:textId="77777777" w:rsidR="005D53E8" w:rsidRDefault="005D53E8" w:rsidP="002175FC">
            <w:pPr>
              <w:pStyle w:val="a9"/>
              <w:snapToGrid/>
              <w:spacing w:line="276" w:lineRule="auto"/>
              <w:ind w:left="785" w:firstLine="0"/>
            </w:pPr>
            <w:r>
              <w:rPr>
                <w:rFonts w:hint="eastAsia"/>
              </w:rPr>
              <w:t>要求得到小写单词的数量，大写单词的数量，数字的数量，符号的数量</w:t>
            </w:r>
          </w:p>
          <w:p w14:paraId="7D612181" w14:textId="5F2F0387" w:rsidR="005D53E8" w:rsidRPr="00DF3534" w:rsidRDefault="005D53E8" w:rsidP="002175FC">
            <w:pPr>
              <w:pStyle w:val="a9"/>
              <w:snapToGrid/>
              <w:spacing w:line="276" w:lineRule="auto"/>
              <w:ind w:left="785" w:firstLine="0"/>
            </w:pPr>
            <w:r>
              <w:rPr>
                <w:rFonts w:hint="eastAsia"/>
              </w:rPr>
              <w:t>（就</w:t>
            </w:r>
            <w:r>
              <w:rPr>
                <w:rFonts w:hint="eastAsia"/>
              </w:rPr>
              <w:t>ASCII</w:t>
            </w:r>
            <w:r>
              <w:rPr>
                <w:rFonts w:hint="eastAsia"/>
              </w:rPr>
              <w:t>表里面有的那些。其它编码方式比如汉字，特殊表情还没研究出来怎么区分）</w:t>
            </w:r>
          </w:p>
          <w:p w14:paraId="6A0040AC" w14:textId="77777777" w:rsidR="002175FC" w:rsidRPr="009B1E09" w:rsidRDefault="002175FC" w:rsidP="000A56D7">
            <w:pPr>
              <w:pStyle w:val="a9"/>
              <w:snapToGrid/>
              <w:spacing w:line="360" w:lineRule="auto"/>
              <w:ind w:left="425" w:firstLine="0"/>
              <w:rPr>
                <w:rFonts w:ascii="黑体" w:eastAsia="黑体" w:hAnsi="黑体"/>
                <w:sz w:val="24"/>
                <w:szCs w:val="24"/>
              </w:rPr>
            </w:pPr>
            <w:r w:rsidRPr="009B1E09">
              <w:rPr>
                <w:rFonts w:ascii="黑体" w:eastAsia="黑体" w:hAnsi="黑体" w:hint="eastAsia"/>
                <w:sz w:val="24"/>
                <w:szCs w:val="24"/>
              </w:rPr>
              <w:t>程序设计</w:t>
            </w:r>
          </w:p>
          <w:p w14:paraId="26BDF0F6" w14:textId="77777777" w:rsidR="002175FC" w:rsidRPr="009A4052" w:rsidRDefault="002175FC" w:rsidP="002175FC">
            <w:pPr>
              <w:pStyle w:val="a9"/>
              <w:numPr>
                <w:ilvl w:val="0"/>
                <w:numId w:val="19"/>
              </w:numPr>
              <w:snapToGrid/>
              <w:spacing w:line="276" w:lineRule="auto"/>
              <w:ind w:left="854"/>
              <w:rPr>
                <w:b/>
                <w:color w:val="0000FF"/>
              </w:rPr>
            </w:pPr>
            <w:r w:rsidRPr="009A4052">
              <w:rPr>
                <w:rFonts w:hint="eastAsia"/>
                <w:b/>
                <w:color w:val="0000FF"/>
              </w:rPr>
              <w:t>数据</w:t>
            </w:r>
            <w:r w:rsidRPr="009A4052">
              <w:rPr>
                <w:b/>
                <w:color w:val="0000FF"/>
              </w:rPr>
              <w:t>输入</w:t>
            </w:r>
            <w:r>
              <w:rPr>
                <w:rFonts w:hint="eastAsia"/>
              </w:rPr>
              <w:t>（输入哪些数据、</w:t>
            </w:r>
            <w:r>
              <w:t>个数</w:t>
            </w:r>
            <w:r w:rsidR="004B6A41">
              <w:rPr>
                <w:rFonts w:hint="eastAsia"/>
              </w:rPr>
              <w:t>、</w:t>
            </w:r>
            <w:r>
              <w:t>类型</w:t>
            </w:r>
            <w:r>
              <w:rPr>
                <w:rFonts w:hint="eastAsia"/>
              </w:rPr>
              <w:t>、</w:t>
            </w:r>
            <w:r w:rsidR="00A355B5">
              <w:t>来源</w:t>
            </w:r>
            <w:r w:rsidR="004B6A41">
              <w:rPr>
                <w:rFonts w:hint="eastAsia"/>
              </w:rPr>
              <w:t>、</w:t>
            </w:r>
            <w:r>
              <w:t>输入方式）</w:t>
            </w:r>
          </w:p>
          <w:p w14:paraId="0D83C8C6" w14:textId="09BE627C" w:rsidR="000A56D7" w:rsidRDefault="000A343D" w:rsidP="000A343D">
            <w:pPr>
              <w:pStyle w:val="a9"/>
              <w:snapToGrid/>
              <w:spacing w:line="276" w:lineRule="auto"/>
              <w:ind w:left="854" w:firstLine="0"/>
            </w:pPr>
            <w:r>
              <w:rPr>
                <w:rFonts w:hint="eastAsia"/>
              </w:rPr>
              <w:t>要两个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文件，名字分别是</w:t>
            </w:r>
            <w:r>
              <w:rPr>
                <w:rFonts w:hint="eastAsia"/>
              </w:rPr>
              <w:t>a</w:t>
            </w:r>
            <w:r>
              <w:t>.txt</w:t>
            </w:r>
            <w:r>
              <w:rPr>
                <w:rFonts w:hint="eastAsia"/>
              </w:rPr>
              <w:t>以及</w:t>
            </w:r>
            <w:r w:rsidRPr="000A343D">
              <w:t>THE FORCE AWAKENS.txt</w:t>
            </w:r>
          </w:p>
          <w:p w14:paraId="67D4DCAD" w14:textId="048D3DBF" w:rsidR="006647F4" w:rsidRDefault="006647F4" w:rsidP="000A343D">
            <w:pPr>
              <w:pStyle w:val="a9"/>
              <w:snapToGrid/>
              <w:spacing w:line="276" w:lineRule="auto"/>
              <w:ind w:left="854" w:firstLine="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已经在“源文件”文件夹中给出</w:t>
            </w:r>
          </w:p>
          <w:p w14:paraId="0791A751" w14:textId="029E9064" w:rsidR="000A343D" w:rsidRDefault="000A343D" w:rsidP="002175FC">
            <w:pPr>
              <w:pStyle w:val="a9"/>
              <w:snapToGrid/>
              <w:spacing w:line="276" w:lineRule="auto"/>
              <w:ind w:left="854" w:firstLine="0"/>
            </w:pPr>
            <w:r>
              <w:rPr>
                <w:rFonts w:hint="eastAsia"/>
              </w:rPr>
              <w:t>前者是测试用，随意编辑。</w:t>
            </w:r>
          </w:p>
          <w:p w14:paraId="1815FFCE" w14:textId="56853176" w:rsidR="000A343D" w:rsidRPr="00DF20BF" w:rsidRDefault="000A343D" w:rsidP="002175FC">
            <w:pPr>
              <w:pStyle w:val="a9"/>
              <w:snapToGrid/>
              <w:spacing w:line="276" w:lineRule="auto"/>
              <w:ind w:left="854" w:firstLine="0"/>
            </w:pPr>
            <w:r>
              <w:rPr>
                <w:rFonts w:hint="eastAsia"/>
              </w:rPr>
              <w:t>后者是我学英语用的，下载的星球大战之原力觉醒的英语剧本，也可编辑</w:t>
            </w:r>
          </w:p>
          <w:p w14:paraId="13BA023D" w14:textId="77777777" w:rsidR="002175FC" w:rsidRPr="009A4052" w:rsidRDefault="002175FC" w:rsidP="002175FC">
            <w:pPr>
              <w:pStyle w:val="a9"/>
              <w:numPr>
                <w:ilvl w:val="0"/>
                <w:numId w:val="19"/>
              </w:numPr>
              <w:snapToGrid/>
              <w:spacing w:line="276" w:lineRule="auto"/>
              <w:ind w:left="854"/>
              <w:rPr>
                <w:b/>
                <w:color w:val="0000FF"/>
              </w:rPr>
            </w:pPr>
            <w:r w:rsidRPr="009A4052">
              <w:rPr>
                <w:rFonts w:hint="eastAsia"/>
                <w:b/>
                <w:color w:val="0000FF"/>
              </w:rPr>
              <w:t>数据</w:t>
            </w:r>
            <w:r w:rsidRPr="009A4052">
              <w:rPr>
                <w:b/>
                <w:color w:val="0000FF"/>
              </w:rPr>
              <w:t>存储</w:t>
            </w:r>
            <w:r>
              <w:rPr>
                <w:rFonts w:hint="eastAsia"/>
              </w:rPr>
              <w:t>（输入</w:t>
            </w:r>
            <w:r>
              <w:t>数据</w:t>
            </w:r>
            <w:r w:rsidR="00D90BBA">
              <w:rPr>
                <w:rFonts w:hint="eastAsia"/>
              </w:rPr>
              <w:t>在</w:t>
            </w:r>
            <w:r w:rsidR="00D90BBA">
              <w:t>内存中的</w:t>
            </w:r>
            <w:r>
              <w:rPr>
                <w:rFonts w:hint="eastAsia"/>
              </w:rPr>
              <w:t>存储</w:t>
            </w:r>
            <w:r>
              <w:t>）</w:t>
            </w:r>
          </w:p>
          <w:p w14:paraId="61F49B60" w14:textId="48E92DE5" w:rsidR="002175FC" w:rsidRDefault="000A343D" w:rsidP="002175FC">
            <w:pPr>
              <w:pStyle w:val="a9"/>
              <w:snapToGrid/>
              <w:spacing w:line="276" w:lineRule="auto"/>
              <w:ind w:left="854" w:firstLine="0"/>
            </w:pPr>
            <w:r>
              <w:rPr>
                <w:rFonts w:hint="eastAsia"/>
              </w:rPr>
              <w:t>一个</w:t>
            </w:r>
            <w:r>
              <w:rPr>
                <w:rFonts w:hint="eastAsia"/>
              </w:rPr>
              <w:t>char</w:t>
            </w:r>
            <w:r>
              <w:rPr>
                <w:rFonts w:hint="eastAsia"/>
              </w:rPr>
              <w:t>型字符</w:t>
            </w:r>
            <w:r>
              <w:rPr>
                <w:rFonts w:hint="eastAsia"/>
              </w:rPr>
              <w:t>c</w:t>
            </w:r>
          </w:p>
          <w:p w14:paraId="7FF99B12" w14:textId="00DC1D1F" w:rsidR="000A56D7" w:rsidRPr="00F159BB" w:rsidRDefault="000A56D7" w:rsidP="002175FC">
            <w:pPr>
              <w:pStyle w:val="a9"/>
              <w:snapToGrid/>
              <w:spacing w:line="276" w:lineRule="auto"/>
              <w:ind w:left="854" w:firstLine="0"/>
            </w:pPr>
          </w:p>
          <w:p w14:paraId="25BF02A4" w14:textId="77777777" w:rsidR="002175FC" w:rsidRDefault="002175FC" w:rsidP="002175FC">
            <w:pPr>
              <w:pStyle w:val="a9"/>
              <w:numPr>
                <w:ilvl w:val="0"/>
                <w:numId w:val="19"/>
              </w:numPr>
              <w:snapToGrid/>
              <w:spacing w:line="276" w:lineRule="auto"/>
              <w:ind w:left="854"/>
            </w:pPr>
            <w:r w:rsidRPr="009A4052">
              <w:rPr>
                <w:rFonts w:hint="eastAsia"/>
                <w:b/>
                <w:color w:val="0000FF"/>
              </w:rPr>
              <w:t>数据</w:t>
            </w:r>
            <w:r w:rsidRPr="009A4052">
              <w:rPr>
                <w:b/>
                <w:color w:val="0000FF"/>
              </w:rPr>
              <w:t>处理</w:t>
            </w:r>
            <w:r>
              <w:rPr>
                <w:rFonts w:hint="eastAsia"/>
              </w:rPr>
              <w:t>（</w:t>
            </w:r>
            <w:r w:rsidR="00832E90">
              <w:rPr>
                <w:rFonts w:hint="eastAsia"/>
              </w:rPr>
              <w:t>说明处理</w:t>
            </w:r>
            <w:r w:rsidR="00832E90">
              <w:t>步骤</w:t>
            </w:r>
            <w:r w:rsidR="00832E90">
              <w:rPr>
                <w:rFonts w:hint="eastAsia"/>
              </w:rPr>
              <w:t>。</w:t>
            </w:r>
            <w:r w:rsidR="008C336B">
              <w:rPr>
                <w:rFonts w:hint="eastAsia"/>
              </w:rPr>
              <w:t>若</w:t>
            </w:r>
            <w:r w:rsidR="008C336B">
              <w:t>不是非常</w:t>
            </w:r>
            <w:r w:rsidR="00832E90">
              <w:t>简单，需</w:t>
            </w:r>
            <w:r w:rsidR="008C336B">
              <w:rPr>
                <w:rFonts w:hint="eastAsia"/>
              </w:rPr>
              <w:t>要</w:t>
            </w:r>
            <w:r>
              <w:rPr>
                <w:rFonts w:hint="eastAsia"/>
              </w:rPr>
              <w:t>绘制</w:t>
            </w:r>
            <w:r>
              <w:t>流程图）</w:t>
            </w:r>
          </w:p>
          <w:p w14:paraId="2BD52638" w14:textId="0F0FBAD9" w:rsidR="002175FC" w:rsidRDefault="000A343D" w:rsidP="002175FC">
            <w:pPr>
              <w:pStyle w:val="a9"/>
              <w:snapToGrid/>
              <w:spacing w:line="276" w:lineRule="auto"/>
              <w:ind w:left="854" w:firstLine="0"/>
            </w:pPr>
            <w:r>
              <w:rPr>
                <w:rFonts w:hint="eastAsia"/>
              </w:rPr>
              <w:t>只需要将文件指针内容赋值给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，然后判断其类型，</w:t>
            </w:r>
            <w:r w:rsidR="00E812AD">
              <w:rPr>
                <w:rFonts w:hint="eastAsia"/>
              </w:rPr>
              <w:t>在相应类型统计变量上自增。</w:t>
            </w:r>
          </w:p>
          <w:p w14:paraId="697FD851" w14:textId="5214E3EE" w:rsidR="00E812AD" w:rsidRDefault="00E812AD" w:rsidP="002175FC">
            <w:pPr>
              <w:pStyle w:val="a9"/>
              <w:snapToGrid/>
              <w:spacing w:line="276" w:lineRule="auto"/>
              <w:ind w:left="854" w:firstLine="0"/>
            </w:pPr>
            <w:r>
              <w:rPr>
                <w:rFonts w:hint="eastAsia"/>
              </w:rPr>
              <w:t>利用循环读入指针内容实现整篇文章的统计</w:t>
            </w:r>
          </w:p>
          <w:p w14:paraId="2B28079D" w14:textId="2DD7700A" w:rsidR="000A56D7" w:rsidRPr="009614B4" w:rsidRDefault="00E812AD" w:rsidP="002175FC">
            <w:pPr>
              <w:pStyle w:val="a9"/>
              <w:snapToGrid/>
              <w:spacing w:line="276" w:lineRule="auto"/>
              <w:ind w:left="854" w:firstLine="0"/>
            </w:pP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peek</w:t>
            </w:r>
            <w:r>
              <w:rPr>
                <w:rFonts w:hint="eastAsia"/>
              </w:rPr>
              <w:t>函数找</w:t>
            </w:r>
            <w:r>
              <w:t>EOF</w:t>
            </w:r>
            <w:r>
              <w:rPr>
                <w:rFonts w:hint="eastAsia"/>
              </w:rPr>
              <w:t>退出文件读取</w:t>
            </w:r>
          </w:p>
          <w:p w14:paraId="39B8E0A3" w14:textId="77777777" w:rsidR="002175FC" w:rsidRDefault="002175FC" w:rsidP="002175FC">
            <w:pPr>
              <w:pStyle w:val="a9"/>
              <w:numPr>
                <w:ilvl w:val="0"/>
                <w:numId w:val="19"/>
              </w:numPr>
              <w:snapToGrid/>
              <w:spacing w:line="276" w:lineRule="auto"/>
              <w:ind w:left="854"/>
            </w:pPr>
            <w:r w:rsidRPr="009A4052">
              <w:rPr>
                <w:rFonts w:hint="eastAsia"/>
                <w:b/>
                <w:color w:val="0000FF"/>
              </w:rPr>
              <w:t>数据</w:t>
            </w:r>
            <w:r w:rsidRPr="009A4052">
              <w:rPr>
                <w:b/>
                <w:color w:val="0000FF"/>
              </w:rPr>
              <w:t>输出</w:t>
            </w:r>
            <w:r>
              <w:rPr>
                <w:rFonts w:hint="eastAsia"/>
              </w:rPr>
              <w:t>（贴图</w:t>
            </w:r>
            <w:r>
              <w:t>：程序运行结果</w:t>
            </w:r>
            <w:r>
              <w:rPr>
                <w:rFonts w:hint="eastAsia"/>
              </w:rPr>
              <w:t>截图</w:t>
            </w:r>
            <w:r w:rsidR="005C1C52">
              <w:rPr>
                <w:rFonts w:hint="eastAsia"/>
              </w:rPr>
              <w:t>。</w:t>
            </w:r>
            <w:r w:rsidR="00BD48AF">
              <w:t>图幅</w:t>
            </w:r>
            <w:r w:rsidR="00970932">
              <w:rPr>
                <w:rFonts w:hint="eastAsia"/>
              </w:rPr>
              <w:t>大小</w:t>
            </w:r>
            <w:r w:rsidR="00132FDC">
              <w:rPr>
                <w:rFonts w:hint="eastAsia"/>
              </w:rPr>
              <w:t>适当</w:t>
            </w:r>
            <w:r w:rsidR="00970932">
              <w:t>，</w:t>
            </w:r>
            <w:r w:rsidR="00BD48AF">
              <w:rPr>
                <w:rFonts w:hint="eastAsia"/>
              </w:rPr>
              <w:t>不</w:t>
            </w:r>
            <w:r w:rsidR="00970932">
              <w:rPr>
                <w:rFonts w:hint="eastAsia"/>
              </w:rPr>
              <w:t>能</w:t>
            </w:r>
            <w:r w:rsidR="00BD48AF">
              <w:t>太大</w:t>
            </w:r>
            <w:r>
              <w:t>）</w:t>
            </w:r>
          </w:p>
          <w:p w14:paraId="048E9573" w14:textId="2180F428" w:rsidR="006A7226" w:rsidRDefault="000A343D" w:rsidP="000A343D">
            <w:pPr>
              <w:pStyle w:val="a9"/>
              <w:snapToGrid/>
              <w:spacing w:line="276" w:lineRule="auto"/>
              <w:ind w:firstLine="0"/>
              <w:rPr>
                <w:rFonts w:ascii="宋体" w:hAnsi="宋体"/>
                <w:bCs/>
                <w:color w:val="000000"/>
                <w:szCs w:val="21"/>
              </w:rPr>
            </w:pPr>
            <w:r w:rsidRPr="000A343D">
              <w:rPr>
                <w:rFonts w:ascii="宋体" w:hAnsi="宋体"/>
                <w:bCs/>
                <w:color w:val="000000"/>
                <w:szCs w:val="21"/>
              </w:rPr>
              <w:lastRenderedPageBreak/>
              <w:drawing>
                <wp:inline distT="0" distB="0" distL="0" distR="0" wp14:anchorId="6B23770C" wp14:editId="61CE6F9E">
                  <wp:extent cx="5743575" cy="5115513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6004" cy="5153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81426" w14:textId="77777777" w:rsidR="000A56D7" w:rsidRDefault="000A56D7" w:rsidP="002175FC">
            <w:pPr>
              <w:pStyle w:val="a9"/>
              <w:snapToGrid/>
              <w:spacing w:line="276" w:lineRule="auto"/>
              <w:ind w:left="854" w:firstLine="0"/>
              <w:rPr>
                <w:rFonts w:ascii="宋体" w:hAnsi="宋体"/>
                <w:bCs/>
                <w:color w:val="000000"/>
                <w:szCs w:val="21"/>
              </w:rPr>
            </w:pPr>
          </w:p>
          <w:p w14:paraId="69F9D88F" w14:textId="77777777" w:rsidR="000A56D7" w:rsidRDefault="000A56D7" w:rsidP="002175FC">
            <w:pPr>
              <w:pStyle w:val="a9"/>
              <w:snapToGrid/>
              <w:spacing w:line="276" w:lineRule="auto"/>
              <w:ind w:left="854" w:firstLine="0"/>
              <w:rPr>
                <w:rFonts w:ascii="宋体" w:hAnsi="宋体"/>
                <w:bCs/>
                <w:color w:val="000000"/>
                <w:szCs w:val="21"/>
              </w:rPr>
            </w:pPr>
          </w:p>
          <w:p w14:paraId="30F5CF60" w14:textId="77777777" w:rsidR="000A56D7" w:rsidRPr="000A56D7" w:rsidRDefault="000A56D7" w:rsidP="000A56D7">
            <w:pPr>
              <w:pStyle w:val="a9"/>
              <w:numPr>
                <w:ilvl w:val="0"/>
                <w:numId w:val="17"/>
              </w:numPr>
              <w:snapToGrid/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 w:rsidRPr="000A56D7">
              <w:rPr>
                <w:rFonts w:ascii="黑体" w:eastAsia="黑体" w:hAnsi="黑体"/>
                <w:sz w:val="24"/>
                <w:szCs w:val="24"/>
              </w:rPr>
              <w:t>实验任务2</w:t>
            </w:r>
          </w:p>
          <w:p w14:paraId="61215F27" w14:textId="52C77F96" w:rsidR="000A56D7" w:rsidRDefault="00826D30" w:rsidP="002175FC">
            <w:pPr>
              <w:pStyle w:val="a9"/>
              <w:snapToGrid/>
              <w:spacing w:line="276" w:lineRule="auto"/>
              <w:ind w:left="854" w:firstLine="0"/>
              <w:rPr>
                <w:rFonts w:ascii="宋体" w:hAnsi="宋体"/>
                <w:bCs/>
                <w:color w:val="000000"/>
                <w:szCs w:val="21"/>
              </w:rPr>
            </w:pPr>
            <w:r w:rsidRPr="00826D30">
              <w:rPr>
                <w:rFonts w:ascii="宋体" w:hAnsi="宋体"/>
                <w:bCs/>
                <w:color w:val="000000"/>
                <w:szCs w:val="21"/>
              </w:rPr>
              <w:drawing>
                <wp:inline distT="0" distB="0" distL="0" distR="0" wp14:anchorId="4A7688F0" wp14:editId="65B5BC05">
                  <wp:extent cx="5193010" cy="1127430"/>
                  <wp:effectExtent l="0" t="0" r="825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720" cy="115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C4DBB" w14:textId="77777777" w:rsidR="000A56D7" w:rsidRPr="009B1E09" w:rsidRDefault="000A56D7" w:rsidP="000A56D7">
            <w:pPr>
              <w:pStyle w:val="a9"/>
              <w:snapToGrid/>
              <w:spacing w:line="360" w:lineRule="auto"/>
              <w:ind w:left="425" w:firstLine="0"/>
              <w:rPr>
                <w:rFonts w:ascii="黑体" w:eastAsia="黑体" w:hAnsi="黑体"/>
                <w:sz w:val="24"/>
                <w:szCs w:val="24"/>
              </w:rPr>
            </w:pPr>
            <w:r w:rsidRPr="009B1E09">
              <w:rPr>
                <w:rFonts w:ascii="黑体" w:eastAsia="黑体" w:hAnsi="黑体" w:hint="eastAsia"/>
                <w:sz w:val="24"/>
                <w:szCs w:val="24"/>
              </w:rPr>
              <w:t>程序设计</w:t>
            </w:r>
          </w:p>
          <w:p w14:paraId="024EF4BA" w14:textId="77777777" w:rsidR="000A56D7" w:rsidRPr="009A4052" w:rsidRDefault="000A56D7" w:rsidP="000A56D7">
            <w:pPr>
              <w:pStyle w:val="a9"/>
              <w:numPr>
                <w:ilvl w:val="0"/>
                <w:numId w:val="22"/>
              </w:numPr>
              <w:snapToGrid/>
              <w:spacing w:line="276" w:lineRule="auto"/>
              <w:ind w:left="854"/>
              <w:rPr>
                <w:b/>
                <w:color w:val="0000FF"/>
              </w:rPr>
            </w:pPr>
            <w:r w:rsidRPr="009A4052">
              <w:rPr>
                <w:rFonts w:hint="eastAsia"/>
                <w:b/>
                <w:color w:val="0000FF"/>
              </w:rPr>
              <w:t>数据</w:t>
            </w:r>
            <w:r w:rsidRPr="009A4052">
              <w:rPr>
                <w:b/>
                <w:color w:val="0000FF"/>
              </w:rPr>
              <w:t>输入</w:t>
            </w:r>
            <w:r>
              <w:rPr>
                <w:rFonts w:hint="eastAsia"/>
              </w:rPr>
              <w:t>（输入哪些数据、</w:t>
            </w:r>
            <w:r>
              <w:t>个数</w:t>
            </w:r>
            <w:r>
              <w:rPr>
                <w:rFonts w:hint="eastAsia"/>
              </w:rPr>
              <w:t>、</w:t>
            </w:r>
            <w:r>
              <w:t>类型</w:t>
            </w:r>
            <w:r>
              <w:rPr>
                <w:rFonts w:hint="eastAsia"/>
              </w:rPr>
              <w:t>、</w:t>
            </w:r>
            <w:r>
              <w:t>来源</w:t>
            </w:r>
            <w:r>
              <w:rPr>
                <w:rFonts w:hint="eastAsia"/>
              </w:rPr>
              <w:t>、</w:t>
            </w:r>
            <w:r>
              <w:t>输入方式）</w:t>
            </w:r>
          </w:p>
          <w:p w14:paraId="2A0F255D" w14:textId="71BB5CD3" w:rsidR="000A56D7" w:rsidRDefault="00826D30" w:rsidP="000A56D7">
            <w:pPr>
              <w:pStyle w:val="a9"/>
              <w:snapToGrid/>
              <w:spacing w:line="276" w:lineRule="auto"/>
              <w:ind w:left="854" w:firstLine="0"/>
            </w:pPr>
            <w:r>
              <w:rPr>
                <w:rFonts w:hint="eastAsia"/>
              </w:rPr>
              <w:t>任意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个整数</w:t>
            </w:r>
          </w:p>
          <w:p w14:paraId="3BE4F8DF" w14:textId="1605B78B" w:rsidR="00826D30" w:rsidRDefault="00826D30" w:rsidP="000A56D7">
            <w:pPr>
              <w:pStyle w:val="a9"/>
              <w:snapToGrid/>
              <w:spacing w:line="276" w:lineRule="auto"/>
              <w:ind w:left="854" w:firstLine="0"/>
            </w:pPr>
            <w:r>
              <w:rPr>
                <w:rFonts w:hint="eastAsia"/>
              </w:rPr>
              <w:t>键盘输入</w:t>
            </w:r>
          </w:p>
          <w:p w14:paraId="2219378E" w14:textId="77777777" w:rsidR="000A56D7" w:rsidRPr="00DF20BF" w:rsidRDefault="000A56D7" w:rsidP="000A56D7">
            <w:pPr>
              <w:pStyle w:val="a9"/>
              <w:snapToGrid/>
              <w:spacing w:line="276" w:lineRule="auto"/>
              <w:ind w:left="854" w:firstLine="0"/>
            </w:pPr>
          </w:p>
          <w:p w14:paraId="3C751A1A" w14:textId="77777777" w:rsidR="000A56D7" w:rsidRPr="009A4052" w:rsidRDefault="000A56D7" w:rsidP="000A56D7">
            <w:pPr>
              <w:pStyle w:val="a9"/>
              <w:numPr>
                <w:ilvl w:val="0"/>
                <w:numId w:val="22"/>
              </w:numPr>
              <w:snapToGrid/>
              <w:spacing w:line="276" w:lineRule="auto"/>
              <w:ind w:left="854"/>
              <w:rPr>
                <w:b/>
                <w:color w:val="0000FF"/>
              </w:rPr>
            </w:pPr>
            <w:r w:rsidRPr="009A4052">
              <w:rPr>
                <w:rFonts w:hint="eastAsia"/>
                <w:b/>
                <w:color w:val="0000FF"/>
              </w:rPr>
              <w:t>数据</w:t>
            </w:r>
            <w:r w:rsidRPr="009A4052">
              <w:rPr>
                <w:b/>
                <w:color w:val="0000FF"/>
              </w:rPr>
              <w:t>存储</w:t>
            </w:r>
            <w:r>
              <w:rPr>
                <w:rFonts w:hint="eastAsia"/>
              </w:rPr>
              <w:t>（输入</w:t>
            </w:r>
            <w:r>
              <w:t>数据</w:t>
            </w:r>
            <w:r>
              <w:rPr>
                <w:rFonts w:hint="eastAsia"/>
              </w:rPr>
              <w:t>在</w:t>
            </w:r>
            <w:r>
              <w:t>内存中的</w:t>
            </w:r>
            <w:r>
              <w:rPr>
                <w:rFonts w:hint="eastAsia"/>
              </w:rPr>
              <w:t>存储</w:t>
            </w:r>
            <w:r>
              <w:t>）</w:t>
            </w:r>
          </w:p>
          <w:p w14:paraId="73773747" w14:textId="0DD075EA" w:rsidR="000A56D7" w:rsidRDefault="00826D30" w:rsidP="000A56D7">
            <w:pPr>
              <w:pStyle w:val="a9"/>
              <w:snapToGrid/>
              <w:spacing w:line="276" w:lineRule="auto"/>
              <w:ind w:left="854" w:firstLine="0"/>
            </w:pPr>
            <w:r>
              <w:rPr>
                <w:rFonts w:hint="eastAsia"/>
              </w:rPr>
              <w:t>整型数组（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个单位）</w:t>
            </w:r>
          </w:p>
          <w:p w14:paraId="3F9084D8" w14:textId="77777777" w:rsidR="000A56D7" w:rsidRPr="00F159BB" w:rsidRDefault="000A56D7" w:rsidP="000A56D7">
            <w:pPr>
              <w:pStyle w:val="a9"/>
              <w:snapToGrid/>
              <w:spacing w:line="276" w:lineRule="auto"/>
              <w:ind w:left="854" w:firstLine="0"/>
            </w:pPr>
          </w:p>
          <w:p w14:paraId="26453B98" w14:textId="77777777" w:rsidR="000A56D7" w:rsidRDefault="000A56D7" w:rsidP="000A56D7">
            <w:pPr>
              <w:pStyle w:val="a9"/>
              <w:numPr>
                <w:ilvl w:val="0"/>
                <w:numId w:val="22"/>
              </w:numPr>
              <w:snapToGrid/>
              <w:spacing w:line="276" w:lineRule="auto"/>
              <w:ind w:left="854"/>
            </w:pPr>
            <w:r w:rsidRPr="009A4052">
              <w:rPr>
                <w:rFonts w:hint="eastAsia"/>
                <w:b/>
                <w:color w:val="0000FF"/>
              </w:rPr>
              <w:t>数据</w:t>
            </w:r>
            <w:r w:rsidRPr="009A4052">
              <w:rPr>
                <w:b/>
                <w:color w:val="0000FF"/>
              </w:rPr>
              <w:t>处理</w:t>
            </w:r>
            <w:r>
              <w:rPr>
                <w:rFonts w:hint="eastAsia"/>
              </w:rPr>
              <w:t>（说明处理</w:t>
            </w:r>
            <w:r>
              <w:t>步骤</w:t>
            </w:r>
            <w:r>
              <w:rPr>
                <w:rFonts w:hint="eastAsia"/>
              </w:rPr>
              <w:t>。若</w:t>
            </w:r>
            <w:r>
              <w:t>不是非常简单，需</w:t>
            </w:r>
            <w:r>
              <w:rPr>
                <w:rFonts w:hint="eastAsia"/>
              </w:rPr>
              <w:t>要绘制</w:t>
            </w:r>
            <w:r>
              <w:t>流程图）</w:t>
            </w:r>
          </w:p>
          <w:p w14:paraId="6CBDA69A" w14:textId="2554C81B" w:rsidR="00740697" w:rsidRDefault="00826D30" w:rsidP="000A56D7">
            <w:pPr>
              <w:pStyle w:val="a9"/>
              <w:snapToGrid/>
              <w:spacing w:line="276" w:lineRule="auto"/>
              <w:ind w:left="854" w:firstLine="0"/>
            </w:pPr>
            <w:r>
              <w:rPr>
                <w:rFonts w:hint="eastAsia"/>
              </w:rPr>
              <w:t>第一题：</w:t>
            </w:r>
            <w:r w:rsidR="00740697">
              <w:rPr>
                <w:rFonts w:hint="eastAsia"/>
              </w:rPr>
              <w:t>//</w:t>
            </w:r>
            <w:r w:rsidR="00740697">
              <w:rPr>
                <w:rFonts w:hint="eastAsia"/>
              </w:rPr>
              <w:t>其实就是用了一个</w:t>
            </w:r>
            <w:r w:rsidR="00740697">
              <w:rPr>
                <w:rFonts w:hint="eastAsia"/>
              </w:rPr>
              <w:t>i</w:t>
            </w:r>
            <w:r w:rsidR="00740697">
              <w:rPr>
                <w:rFonts w:hint="eastAsia"/>
              </w:rPr>
              <w:t>变量控制输入【中间那个</w:t>
            </w:r>
            <w:r w:rsidR="00740697">
              <w:rPr>
                <w:rFonts w:hint="eastAsia"/>
              </w:rPr>
              <w:t>i==</w:t>
            </w:r>
            <w:r w:rsidR="00740697">
              <w:t>0</w:t>
            </w:r>
            <w:r w:rsidR="00740697">
              <w:rPr>
                <w:rFonts w:hint="eastAsia"/>
              </w:rPr>
              <w:t>判断语句】</w:t>
            </w:r>
          </w:p>
          <w:p w14:paraId="490C09FD" w14:textId="794000F3" w:rsidR="000A56D7" w:rsidRDefault="00291931" w:rsidP="00291931">
            <w:pPr>
              <w:pStyle w:val="a9"/>
              <w:snapToGrid/>
              <w:spacing w:line="276" w:lineRule="auto"/>
              <w:ind w:firstLine="0"/>
            </w:pPr>
            <w:r>
              <w:drawing>
                <wp:inline distT="0" distB="0" distL="0" distR="0" wp14:anchorId="44BFF0B7" wp14:editId="65C2B253">
                  <wp:extent cx="4564639" cy="7124700"/>
                  <wp:effectExtent l="0" t="0" r="762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1251" cy="7181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59B6BB" w14:textId="77777777" w:rsidR="00291931" w:rsidRDefault="00291931" w:rsidP="00291931">
            <w:pPr>
              <w:pStyle w:val="a9"/>
              <w:snapToGrid/>
              <w:spacing w:line="276" w:lineRule="auto"/>
              <w:ind w:firstLine="0"/>
            </w:pPr>
          </w:p>
          <w:p w14:paraId="3DD6A16B" w14:textId="71B3B5FE" w:rsidR="00291931" w:rsidRDefault="00291931" w:rsidP="00291931">
            <w:pPr>
              <w:pStyle w:val="a9"/>
              <w:snapToGrid/>
              <w:spacing w:line="276" w:lineRule="auto"/>
              <w:ind w:firstLine="0"/>
            </w:pPr>
            <w:r>
              <w:rPr>
                <w:rFonts w:hint="eastAsia"/>
              </w:rPr>
              <w:t>第二题：</w:t>
            </w:r>
          </w:p>
          <w:p w14:paraId="27717293" w14:textId="5E7EB445" w:rsidR="00291931" w:rsidRDefault="00291931" w:rsidP="00291931">
            <w:pPr>
              <w:pStyle w:val="a9"/>
              <w:snapToGrid/>
              <w:spacing w:line="276" w:lineRule="auto"/>
              <w:ind w:firstLineChars="400" w:firstLine="840"/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</w:t>
            </w:r>
            <w:r>
              <w:t>1.dat</w:t>
            </w:r>
            <w:r>
              <w:rPr>
                <w:rFonts w:hint="eastAsia"/>
              </w:rPr>
              <w:t>以输入方式打开</w:t>
            </w:r>
          </w:p>
          <w:p w14:paraId="3ECC414E" w14:textId="41F8A571" w:rsidR="00291931" w:rsidRDefault="00291931" w:rsidP="00291931">
            <w:pPr>
              <w:pStyle w:val="a9"/>
              <w:snapToGrid/>
              <w:spacing w:line="276" w:lineRule="auto"/>
              <w:ind w:firstLine="0"/>
            </w:pP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</w:t>
            </w:r>
            <w:r>
              <w:t>2.da</w:t>
            </w:r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方式打开</w:t>
            </w:r>
          </w:p>
          <w:p w14:paraId="7AEFC859" w14:textId="00D20BE5" w:rsidR="00291931" w:rsidRDefault="00291931" w:rsidP="00291931">
            <w:pPr>
              <w:pStyle w:val="a9"/>
              <w:snapToGrid/>
              <w:spacing w:line="276" w:lineRule="auto"/>
              <w:ind w:firstLine="0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f</w:t>
            </w:r>
            <w:r>
              <w:t>1.dat</w:t>
            </w:r>
            <w:r>
              <w:rPr>
                <w:rFonts w:hint="eastAsia"/>
              </w:rPr>
              <w:t>中的数据到</w:t>
            </w:r>
            <w:r>
              <w:rPr>
                <w:rFonts w:hint="eastAsia"/>
              </w:rPr>
              <w:t>a</w:t>
            </w:r>
            <w:r>
              <w:t>[]</w:t>
            </w:r>
            <w:r>
              <w:rPr>
                <w:rFonts w:hint="eastAsia"/>
              </w:rPr>
              <w:t>中</w:t>
            </w:r>
          </w:p>
          <w:p w14:paraId="151EF2F6" w14:textId="6DFB645A" w:rsidR="00291931" w:rsidRDefault="00291931" w:rsidP="00291931">
            <w:pPr>
              <w:pStyle w:val="a9"/>
              <w:snapToGrid/>
              <w:spacing w:line="276" w:lineRule="auto"/>
              <w:ind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a</w:t>
            </w:r>
            <w:r>
              <w:t>[]</w:t>
            </w:r>
            <w:r>
              <w:rPr>
                <w:rFonts w:hint="eastAsia"/>
              </w:rPr>
              <w:t>中的数据写入</w:t>
            </w:r>
            <w:r>
              <w:rPr>
                <w:rFonts w:hint="eastAsia"/>
              </w:rPr>
              <w:t>f</w:t>
            </w:r>
            <w:r>
              <w:t>2.dat</w:t>
            </w:r>
            <w:r>
              <w:rPr>
                <w:rFonts w:hint="eastAsia"/>
              </w:rPr>
              <w:t>中</w:t>
            </w:r>
          </w:p>
          <w:p w14:paraId="6045D2C5" w14:textId="77777777" w:rsidR="00291931" w:rsidRDefault="00291931" w:rsidP="00291931">
            <w:pPr>
              <w:pStyle w:val="a9"/>
              <w:snapToGrid/>
              <w:spacing w:line="276" w:lineRule="auto"/>
              <w:ind w:firstLine="0"/>
            </w:pPr>
          </w:p>
          <w:p w14:paraId="636CC2EC" w14:textId="77777777" w:rsidR="00291931" w:rsidRDefault="00291931" w:rsidP="00291931">
            <w:pPr>
              <w:pStyle w:val="a9"/>
              <w:snapToGrid/>
              <w:spacing w:line="276" w:lineRule="auto"/>
              <w:ind w:firstLine="0"/>
            </w:pPr>
            <w:r>
              <w:rPr>
                <w:rFonts w:hint="eastAsia"/>
              </w:rPr>
              <w:t>第三题：</w:t>
            </w:r>
          </w:p>
          <w:p w14:paraId="5126FA7E" w14:textId="2537A975" w:rsidR="00291931" w:rsidRDefault="00291931" w:rsidP="00291931">
            <w:pPr>
              <w:pStyle w:val="a9"/>
              <w:snapToGrid/>
              <w:spacing w:line="276" w:lineRule="auto"/>
              <w:ind w:firstLineChars="100" w:firstLine="210"/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</w:t>
            </w:r>
            <w:r>
              <w:t>2.dat</w:t>
            </w:r>
            <w:r>
              <w:rPr>
                <w:rFonts w:hint="eastAsia"/>
              </w:rPr>
              <w:t>中的数据全部读取到</w:t>
            </w:r>
            <w:r>
              <w:rPr>
                <w:rFonts w:hint="eastAsia"/>
              </w:rPr>
              <w:t>a</w:t>
            </w:r>
            <w:r>
              <w:t>[]</w:t>
            </w:r>
            <w:r>
              <w:rPr>
                <w:rFonts w:hint="eastAsia"/>
              </w:rPr>
              <w:t>中</w:t>
            </w:r>
          </w:p>
          <w:p w14:paraId="5227489C" w14:textId="2DA72692" w:rsidR="00291931" w:rsidRDefault="00291931" w:rsidP="00291931">
            <w:pPr>
              <w:pStyle w:val="a9"/>
              <w:snapToGrid/>
              <w:spacing w:line="276" w:lineRule="auto"/>
              <w:ind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冒泡排序（啊这个就不用写流程了吧</w:t>
            </w:r>
            <w:r>
              <w:rPr>
                <mc:AlternateContent>
                  <mc:Choice Requires="w16se">
                    <w:rFonts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604"/>
                </mc:Choice>
                <mc:Fallback>
                  <w:t>😄</w:t>
                </mc:Fallback>
              </mc:AlternateContent>
            </w:r>
            <w:r>
              <w:rPr>
                <w:rFonts w:hint="eastAsia"/>
              </w:rPr>
              <w:t>）</w:t>
            </w:r>
          </w:p>
          <w:p w14:paraId="007F6E0F" w14:textId="7F74D1D8" w:rsidR="00291931" w:rsidRDefault="00291931" w:rsidP="00291931">
            <w:pPr>
              <w:pStyle w:val="a9"/>
              <w:snapToGrid/>
              <w:spacing w:line="276" w:lineRule="auto"/>
              <w:ind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out</w:t>
            </w:r>
            <w:r>
              <w:rPr>
                <w:rFonts w:hint="eastAsia"/>
              </w:rPr>
              <w:t>方式打开</w:t>
            </w:r>
            <w:r>
              <w:rPr>
                <w:rFonts w:hint="eastAsia"/>
              </w:rPr>
              <w:t>f</w:t>
            </w:r>
            <w:r>
              <w:t>2.dat</w:t>
            </w:r>
            <w:r>
              <w:rPr>
                <w:rFonts w:hint="eastAsia"/>
              </w:rPr>
              <w:t>（默认输出打开，如果已有此名字的文件，则将其原有内容全部清除）</w:t>
            </w:r>
          </w:p>
          <w:p w14:paraId="6DE80B98" w14:textId="43A8EAC4" w:rsidR="000A56D7" w:rsidRDefault="00291931" w:rsidP="00291931">
            <w:pPr>
              <w:pStyle w:val="a9"/>
              <w:snapToGrid/>
              <w:spacing w:line="276" w:lineRule="auto"/>
              <w:ind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再将</w:t>
            </w:r>
            <w:r>
              <w:rPr>
                <w:rFonts w:hint="eastAsia"/>
              </w:rPr>
              <w:t>a</w:t>
            </w:r>
            <w:r>
              <w:t>[]</w:t>
            </w:r>
            <w:r>
              <w:rPr>
                <w:rFonts w:hint="eastAsia"/>
              </w:rPr>
              <w:t>中的数据写入</w:t>
            </w:r>
            <w:r>
              <w:rPr>
                <w:rFonts w:hint="eastAsia"/>
              </w:rPr>
              <w:t>f</w:t>
            </w:r>
            <w:r>
              <w:t>2.dat</w:t>
            </w:r>
          </w:p>
          <w:p w14:paraId="424326E3" w14:textId="77777777" w:rsidR="00291931" w:rsidRPr="00291931" w:rsidRDefault="00291931" w:rsidP="00291931">
            <w:pPr>
              <w:pStyle w:val="a9"/>
              <w:snapToGrid/>
              <w:spacing w:line="276" w:lineRule="auto"/>
              <w:ind w:firstLine="0"/>
            </w:pPr>
          </w:p>
          <w:p w14:paraId="7A11BA81" w14:textId="77777777" w:rsidR="000A56D7" w:rsidRDefault="000A56D7" w:rsidP="000A56D7">
            <w:pPr>
              <w:pStyle w:val="a9"/>
              <w:numPr>
                <w:ilvl w:val="0"/>
                <w:numId w:val="22"/>
              </w:numPr>
              <w:snapToGrid/>
              <w:spacing w:line="276" w:lineRule="auto"/>
              <w:ind w:left="854"/>
            </w:pPr>
            <w:r w:rsidRPr="009A4052">
              <w:rPr>
                <w:rFonts w:hint="eastAsia"/>
                <w:b/>
                <w:color w:val="0000FF"/>
              </w:rPr>
              <w:t>数据</w:t>
            </w:r>
            <w:r w:rsidRPr="009A4052">
              <w:rPr>
                <w:b/>
                <w:color w:val="0000FF"/>
              </w:rPr>
              <w:t>输出</w:t>
            </w:r>
            <w:r>
              <w:rPr>
                <w:rFonts w:hint="eastAsia"/>
              </w:rPr>
              <w:t>（贴图</w:t>
            </w:r>
            <w:r>
              <w:t>：程序运行结果</w:t>
            </w:r>
            <w:r>
              <w:rPr>
                <w:rFonts w:hint="eastAsia"/>
              </w:rPr>
              <w:t>截图。</w:t>
            </w:r>
            <w:r>
              <w:t>图幅</w:t>
            </w:r>
            <w:r>
              <w:rPr>
                <w:rFonts w:hint="eastAsia"/>
              </w:rPr>
              <w:t>大小适当</w:t>
            </w:r>
            <w:r>
              <w:t>，</w:t>
            </w:r>
            <w:r>
              <w:rPr>
                <w:rFonts w:hint="eastAsia"/>
              </w:rPr>
              <w:t>不能</w:t>
            </w:r>
            <w:r>
              <w:t>太大）</w:t>
            </w:r>
          </w:p>
          <w:p w14:paraId="152CE379" w14:textId="0DFC06AB" w:rsidR="000A56D7" w:rsidRPr="00826D30" w:rsidRDefault="00826D30" w:rsidP="00826D30">
            <w:pPr>
              <w:pStyle w:val="a9"/>
              <w:snapToGrid/>
              <w:spacing w:line="276" w:lineRule="auto"/>
              <w:ind w:firstLineChars="202" w:firstLine="424"/>
              <w:rPr>
                <w:rFonts w:ascii="宋体" w:hAnsi="宋体"/>
                <w:bCs/>
                <w:color w:val="000000"/>
                <w:szCs w:val="21"/>
              </w:rPr>
            </w:pPr>
            <w:r>
              <w:drawing>
                <wp:inline distT="0" distB="0" distL="0" distR="0" wp14:anchorId="18987F6D" wp14:editId="4FF597FC">
                  <wp:extent cx="5441046" cy="1639115"/>
                  <wp:effectExtent l="0" t="0" r="762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416" cy="167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F4F21" w14:textId="2220CAC8" w:rsidR="000A56D7" w:rsidRDefault="00826D30" w:rsidP="00826D30">
            <w:pPr>
              <w:pStyle w:val="a9"/>
              <w:snapToGrid/>
              <w:spacing w:line="276" w:lineRule="auto"/>
              <w:rPr>
                <w:rFonts w:ascii="宋体" w:hAnsi="宋体"/>
                <w:bCs/>
                <w:color w:val="000000"/>
                <w:szCs w:val="21"/>
              </w:rPr>
            </w:pPr>
            <w:r w:rsidRPr="00826D30">
              <w:rPr>
                <w:rFonts w:ascii="宋体" w:hAnsi="宋体"/>
                <w:bCs/>
                <w:color w:val="000000"/>
                <w:szCs w:val="21"/>
              </w:rPr>
              <w:drawing>
                <wp:inline distT="0" distB="0" distL="0" distR="0" wp14:anchorId="2056E7DB" wp14:editId="4102C3DD">
                  <wp:extent cx="5468821" cy="1449238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2227" cy="1463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017CC" w14:textId="11B223CE" w:rsidR="00826D30" w:rsidRDefault="00826D30" w:rsidP="00826D30">
            <w:pPr>
              <w:pStyle w:val="a9"/>
              <w:snapToGrid/>
              <w:spacing w:line="276" w:lineRule="auto"/>
              <w:rPr>
                <w:rFonts w:ascii="宋体" w:hAnsi="宋体"/>
                <w:bCs/>
                <w:color w:val="000000"/>
                <w:szCs w:val="21"/>
              </w:rPr>
            </w:pPr>
            <w:r w:rsidRPr="00826D30">
              <w:rPr>
                <w:rFonts w:ascii="宋体" w:hAnsi="宋体"/>
                <w:bCs/>
                <w:color w:val="000000"/>
                <w:szCs w:val="21"/>
              </w:rPr>
              <w:drawing>
                <wp:inline distT="0" distB="0" distL="0" distR="0" wp14:anchorId="7A14548C" wp14:editId="6FD52E3D">
                  <wp:extent cx="5477091" cy="1725283"/>
                  <wp:effectExtent l="0" t="0" r="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5618" cy="1750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B8B58" w14:textId="77777777" w:rsidR="000A56D7" w:rsidRPr="000A56D7" w:rsidRDefault="000A56D7" w:rsidP="000A56D7">
            <w:pPr>
              <w:pStyle w:val="a9"/>
              <w:numPr>
                <w:ilvl w:val="0"/>
                <w:numId w:val="17"/>
              </w:numPr>
              <w:snapToGrid/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 w:rsidRPr="000A56D7">
              <w:rPr>
                <w:rFonts w:ascii="黑体" w:eastAsia="黑体" w:hAnsi="黑体"/>
                <w:sz w:val="24"/>
                <w:szCs w:val="24"/>
              </w:rPr>
              <w:t>实验任务</w:t>
            </w:r>
            <w:r>
              <w:rPr>
                <w:rFonts w:ascii="黑体" w:eastAsia="黑体" w:hAnsi="黑体"/>
                <w:sz w:val="24"/>
                <w:szCs w:val="24"/>
              </w:rPr>
              <w:t>3</w:t>
            </w:r>
          </w:p>
          <w:p w14:paraId="638D673D" w14:textId="1C291FB3" w:rsidR="000A56D7" w:rsidRDefault="005D53E8" w:rsidP="000A56D7">
            <w:pPr>
              <w:pStyle w:val="a9"/>
              <w:snapToGrid/>
              <w:spacing w:line="276" w:lineRule="auto"/>
              <w:ind w:left="854" w:firstLine="0"/>
              <w:rPr>
                <w:rFonts w:ascii="宋体" w:hAnsi="宋体"/>
                <w:b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color w:val="000000"/>
                <w:szCs w:val="21"/>
              </w:rPr>
              <w:t>将ASCII文件转换为二进制文件</w:t>
            </w:r>
          </w:p>
          <w:p w14:paraId="42BE78CF" w14:textId="77777777" w:rsidR="000A56D7" w:rsidRPr="009B1E09" w:rsidRDefault="000A56D7" w:rsidP="000A56D7">
            <w:pPr>
              <w:pStyle w:val="a9"/>
              <w:snapToGrid/>
              <w:spacing w:line="360" w:lineRule="auto"/>
              <w:ind w:left="425" w:firstLine="0"/>
              <w:rPr>
                <w:rFonts w:ascii="黑体" w:eastAsia="黑体" w:hAnsi="黑体"/>
                <w:sz w:val="24"/>
                <w:szCs w:val="24"/>
              </w:rPr>
            </w:pPr>
            <w:r w:rsidRPr="009B1E09">
              <w:rPr>
                <w:rFonts w:ascii="黑体" w:eastAsia="黑体" w:hAnsi="黑体" w:hint="eastAsia"/>
                <w:sz w:val="24"/>
                <w:szCs w:val="24"/>
              </w:rPr>
              <w:t>程序设计</w:t>
            </w:r>
          </w:p>
          <w:p w14:paraId="202D7B63" w14:textId="77777777" w:rsidR="000A56D7" w:rsidRPr="009A4052" w:rsidRDefault="000A56D7" w:rsidP="000A56D7">
            <w:pPr>
              <w:pStyle w:val="a9"/>
              <w:numPr>
                <w:ilvl w:val="0"/>
                <w:numId w:val="23"/>
              </w:numPr>
              <w:snapToGrid/>
              <w:spacing w:line="276" w:lineRule="auto"/>
              <w:ind w:left="854"/>
              <w:rPr>
                <w:b/>
                <w:color w:val="0000FF"/>
              </w:rPr>
            </w:pPr>
            <w:r w:rsidRPr="009A4052">
              <w:rPr>
                <w:rFonts w:hint="eastAsia"/>
                <w:b/>
                <w:color w:val="0000FF"/>
              </w:rPr>
              <w:t>数据</w:t>
            </w:r>
            <w:r w:rsidRPr="009A4052">
              <w:rPr>
                <w:b/>
                <w:color w:val="0000FF"/>
              </w:rPr>
              <w:t>输入</w:t>
            </w:r>
            <w:r>
              <w:rPr>
                <w:rFonts w:hint="eastAsia"/>
              </w:rPr>
              <w:t>（输入哪些数据、</w:t>
            </w:r>
            <w:r>
              <w:t>个数</w:t>
            </w:r>
            <w:r>
              <w:rPr>
                <w:rFonts w:hint="eastAsia"/>
              </w:rPr>
              <w:t>、</w:t>
            </w:r>
            <w:r>
              <w:t>类型</w:t>
            </w:r>
            <w:r>
              <w:rPr>
                <w:rFonts w:hint="eastAsia"/>
              </w:rPr>
              <w:t>、</w:t>
            </w:r>
            <w:r>
              <w:t>来源</w:t>
            </w:r>
            <w:r>
              <w:rPr>
                <w:rFonts w:hint="eastAsia"/>
              </w:rPr>
              <w:t>、</w:t>
            </w:r>
            <w:r>
              <w:t>输入方式）</w:t>
            </w:r>
          </w:p>
          <w:p w14:paraId="0BE344CF" w14:textId="4E59DA75" w:rsidR="000A56D7" w:rsidRDefault="00B433AA" w:rsidP="000A56D7">
            <w:pPr>
              <w:pStyle w:val="a9"/>
              <w:snapToGrid/>
              <w:spacing w:line="276" w:lineRule="auto"/>
              <w:ind w:left="854" w:firstLine="0"/>
            </w:pPr>
            <w:r>
              <w:rPr>
                <w:rFonts w:hint="eastAsia"/>
              </w:rPr>
              <w:t>只有一点要求：正常文章就行</w:t>
            </w:r>
          </w:p>
          <w:p w14:paraId="681E922B" w14:textId="4DA950C3" w:rsidR="00B433AA" w:rsidRDefault="00B433AA" w:rsidP="000A56D7">
            <w:pPr>
              <w:pStyle w:val="a9"/>
              <w:snapToGrid/>
              <w:spacing w:line="276" w:lineRule="auto"/>
              <w:ind w:left="854" w:firstLine="0"/>
            </w:pPr>
            <w:r>
              <w:rPr>
                <w:rFonts w:hint="eastAsia"/>
              </w:rPr>
              <w:lastRenderedPageBreak/>
              <w:t>（每个字符串不长于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个字符）</w:t>
            </w:r>
          </w:p>
          <w:p w14:paraId="28D36363" w14:textId="09ECBAD7" w:rsidR="000A56D7" w:rsidRDefault="00ED27A2" w:rsidP="000A56D7">
            <w:pPr>
              <w:pStyle w:val="a9"/>
              <w:snapToGrid/>
              <w:spacing w:line="276" w:lineRule="auto"/>
              <w:ind w:left="854" w:firstLine="0"/>
            </w:pPr>
            <w:r>
              <w:rPr>
                <w:rFonts w:hint="eastAsia"/>
              </w:rPr>
              <w:t>在程序提示输入的时候打开</w:t>
            </w:r>
            <w:r>
              <w:rPr>
                <w:rFonts w:hint="eastAsia"/>
              </w:rPr>
              <w:t>source.</w:t>
            </w:r>
            <w:r>
              <w:t>txt</w:t>
            </w:r>
            <w:r>
              <w:rPr>
                <w:rFonts w:hint="eastAsia"/>
              </w:rPr>
              <w:t>输入。</w:t>
            </w:r>
          </w:p>
          <w:p w14:paraId="59C872B7" w14:textId="38929406" w:rsidR="00ED27A2" w:rsidRPr="00DF20BF" w:rsidRDefault="00ED27A2" w:rsidP="000A56D7">
            <w:pPr>
              <w:pStyle w:val="a9"/>
              <w:snapToGrid/>
              <w:spacing w:line="276" w:lineRule="auto"/>
              <w:ind w:left="854" w:firstLine="0"/>
            </w:pPr>
            <w:r>
              <w:rPr>
                <w:rFonts w:hint="eastAsia"/>
              </w:rPr>
              <w:t>键盘或者复制粘贴都行</w:t>
            </w:r>
          </w:p>
          <w:p w14:paraId="50988A8E" w14:textId="77777777" w:rsidR="000A56D7" w:rsidRPr="009A4052" w:rsidRDefault="000A56D7" w:rsidP="000A56D7">
            <w:pPr>
              <w:pStyle w:val="a9"/>
              <w:numPr>
                <w:ilvl w:val="0"/>
                <w:numId w:val="23"/>
              </w:numPr>
              <w:snapToGrid/>
              <w:spacing w:line="276" w:lineRule="auto"/>
              <w:ind w:left="854"/>
              <w:rPr>
                <w:b/>
                <w:color w:val="0000FF"/>
              </w:rPr>
            </w:pPr>
            <w:r w:rsidRPr="009A4052">
              <w:rPr>
                <w:rFonts w:hint="eastAsia"/>
                <w:b/>
                <w:color w:val="0000FF"/>
              </w:rPr>
              <w:t>数据</w:t>
            </w:r>
            <w:r w:rsidRPr="009A4052">
              <w:rPr>
                <w:b/>
                <w:color w:val="0000FF"/>
              </w:rPr>
              <w:t>存储</w:t>
            </w:r>
            <w:r>
              <w:rPr>
                <w:rFonts w:hint="eastAsia"/>
              </w:rPr>
              <w:t>（输入</w:t>
            </w:r>
            <w:r>
              <w:t>数据</w:t>
            </w:r>
            <w:r>
              <w:rPr>
                <w:rFonts w:hint="eastAsia"/>
              </w:rPr>
              <w:t>在</w:t>
            </w:r>
            <w:r>
              <w:t>内存中的</w:t>
            </w:r>
            <w:r>
              <w:rPr>
                <w:rFonts w:hint="eastAsia"/>
              </w:rPr>
              <w:t>存储</w:t>
            </w:r>
            <w:r>
              <w:t>）</w:t>
            </w:r>
          </w:p>
          <w:p w14:paraId="07084F44" w14:textId="0808AB7E" w:rsidR="000A56D7" w:rsidRDefault="00B433AA" w:rsidP="000A56D7">
            <w:pPr>
              <w:pStyle w:val="a9"/>
              <w:snapToGrid/>
              <w:spacing w:line="276" w:lineRule="auto"/>
              <w:ind w:left="854" w:firstLine="0"/>
            </w:pPr>
            <w:r>
              <w:rPr>
                <w:rFonts w:hint="eastAsia"/>
              </w:rPr>
              <w:t>一个字符串</w:t>
            </w:r>
            <w:r>
              <w:rPr>
                <w:rFonts w:hint="eastAsia"/>
              </w:rPr>
              <w:t>c[</w:t>
            </w:r>
            <w:r>
              <w:t>30]</w:t>
            </w:r>
            <w:r>
              <w:rPr>
                <w:rFonts w:hint="eastAsia"/>
              </w:rPr>
              <w:t>存储从</w:t>
            </w:r>
            <w:r>
              <w:rPr>
                <w:rFonts w:hint="eastAsia"/>
              </w:rPr>
              <w:t>source.txt</w:t>
            </w:r>
            <w:r>
              <w:rPr>
                <w:rFonts w:hint="eastAsia"/>
              </w:rPr>
              <w:t>文件中读取的单词</w:t>
            </w:r>
          </w:p>
          <w:p w14:paraId="64D5A9D6" w14:textId="77777777" w:rsidR="000A56D7" w:rsidRPr="00F159BB" w:rsidRDefault="000A56D7" w:rsidP="000A56D7">
            <w:pPr>
              <w:pStyle w:val="a9"/>
              <w:snapToGrid/>
              <w:spacing w:line="276" w:lineRule="auto"/>
              <w:ind w:left="854" w:firstLine="0"/>
            </w:pPr>
          </w:p>
          <w:p w14:paraId="73E1512E" w14:textId="77777777" w:rsidR="000A56D7" w:rsidRDefault="000A56D7" w:rsidP="000A56D7">
            <w:pPr>
              <w:pStyle w:val="a9"/>
              <w:numPr>
                <w:ilvl w:val="0"/>
                <w:numId w:val="23"/>
              </w:numPr>
              <w:snapToGrid/>
              <w:spacing w:line="276" w:lineRule="auto"/>
              <w:ind w:left="854"/>
            </w:pPr>
            <w:r w:rsidRPr="009A4052">
              <w:rPr>
                <w:rFonts w:hint="eastAsia"/>
                <w:b/>
                <w:color w:val="0000FF"/>
              </w:rPr>
              <w:t>数据</w:t>
            </w:r>
            <w:r w:rsidRPr="009A4052">
              <w:rPr>
                <w:b/>
                <w:color w:val="0000FF"/>
              </w:rPr>
              <w:t>处理</w:t>
            </w:r>
            <w:r>
              <w:rPr>
                <w:rFonts w:hint="eastAsia"/>
              </w:rPr>
              <w:t>（说明处理</w:t>
            </w:r>
            <w:r>
              <w:t>步骤</w:t>
            </w:r>
            <w:r>
              <w:rPr>
                <w:rFonts w:hint="eastAsia"/>
              </w:rPr>
              <w:t>。若</w:t>
            </w:r>
            <w:r>
              <w:t>不是非常简单，需</w:t>
            </w:r>
            <w:r>
              <w:rPr>
                <w:rFonts w:hint="eastAsia"/>
              </w:rPr>
              <w:t>要绘制</w:t>
            </w:r>
            <w:r>
              <w:t>流程图）</w:t>
            </w:r>
          </w:p>
          <w:p w14:paraId="25F434C5" w14:textId="78806E03" w:rsidR="000A56D7" w:rsidRDefault="00B433AA" w:rsidP="000A56D7">
            <w:pPr>
              <w:pStyle w:val="a9"/>
              <w:snapToGrid/>
              <w:spacing w:line="276" w:lineRule="auto"/>
              <w:ind w:left="854" w:firstLine="0"/>
            </w:pPr>
            <w:r>
              <w:rPr>
                <w:rFonts w:hint="eastAsia"/>
              </w:rPr>
              <w:t>source</w:t>
            </w:r>
            <w:r>
              <w:t>.txt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ASCII</w:t>
            </w:r>
            <w:r>
              <w:rPr>
                <w:rFonts w:hint="eastAsia"/>
              </w:rPr>
              <w:t>文件输入打开，</w:t>
            </w:r>
            <w:r>
              <w:rPr>
                <w:rFonts w:hint="eastAsia"/>
              </w:rPr>
              <w:t>targer.txt</w:t>
            </w:r>
            <w:r>
              <w:rPr>
                <w:rFonts w:hint="eastAsia"/>
              </w:rPr>
              <w:t>以二进制文件输出打开</w:t>
            </w:r>
          </w:p>
          <w:p w14:paraId="24992224" w14:textId="0E40BC26" w:rsidR="000A56D7" w:rsidRDefault="007A22AC" w:rsidP="000A56D7">
            <w:pPr>
              <w:pStyle w:val="a9"/>
              <w:snapToGrid/>
              <w:spacing w:line="276" w:lineRule="auto"/>
              <w:ind w:left="854" w:firstLine="0"/>
            </w:pPr>
            <w:r>
              <w:rPr>
                <w:rFonts w:hint="eastAsia"/>
              </w:rPr>
              <w:t>然后如流程图：</w:t>
            </w:r>
          </w:p>
          <w:p w14:paraId="23A9E04D" w14:textId="4BA90300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+-----------------+         </w:t>
            </w:r>
          </w:p>
          <w:p w14:paraId="470EB31A" w14:textId="2DE4FF87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|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c[35]   |         </w:t>
            </w:r>
          </w:p>
          <w:p w14:paraId="19F9D114" w14:textId="452BA06E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+-----------------+         </w:t>
            </w:r>
          </w:p>
          <w:p w14:paraId="1FD69D92" w14:textId="35B67341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|                  </w:t>
            </w:r>
          </w:p>
          <w:p w14:paraId="0767B173" w14:textId="33704F8B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V                  </w:t>
            </w:r>
          </w:p>
          <w:p w14:paraId="300F403A" w14:textId="16906CB7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N /--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-----------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-----\         </w:t>
            </w:r>
          </w:p>
          <w:p w14:paraId="541FB46E" w14:textId="3DA767CC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+----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-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-|</w:t>
            </w:r>
            <w:r w:rsidRPr="007A22A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infile.peek()!=Eof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|&lt;------+ </w:t>
            </w:r>
          </w:p>
          <w:p w14:paraId="5F59C51D" w14:textId="5A45C33E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|      \----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-----------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---/       | </w:t>
            </w:r>
          </w:p>
          <w:p w14:paraId="11EBCB9F" w14:textId="415FFBF6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|                | Y              | </w:t>
            </w:r>
          </w:p>
          <w:p w14:paraId="1DEF3D53" w14:textId="1A51EF6D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|                V                | </w:t>
            </w:r>
          </w:p>
          <w:p w14:paraId="7E105338" w14:textId="545AE105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|       +-----------------+       | </w:t>
            </w:r>
          </w:p>
          <w:p w14:paraId="535582C7" w14:textId="3D774E0A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|       |   infile &gt;&gt; c   |       | </w:t>
            </w:r>
          </w:p>
          <w:p w14:paraId="1286FAD1" w14:textId="24F9AB94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|       +-----------------+       | </w:t>
            </w:r>
          </w:p>
          <w:p w14:paraId="5F50D454" w14:textId="19380D5B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|                |                | </w:t>
            </w:r>
          </w:p>
          <w:p w14:paraId="3AEE8165" w14:textId="16652591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|                V                | </w:t>
            </w:r>
          </w:p>
          <w:p w14:paraId="6AE6C23A" w14:textId="415EE66B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|   +-------------------------+   | </w:t>
            </w:r>
          </w:p>
          <w:p w14:paraId="31B6104D" w14:textId="70BA804B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|   |   outfile &lt;&lt; c &lt;&lt;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|---+ </w:t>
            </w:r>
          </w:p>
          <w:p w14:paraId="309C1CBC" w14:textId="3DD8ACE4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|   +-------------------------+     </w:t>
            </w:r>
          </w:p>
          <w:p w14:paraId="5E3264DC" w14:textId="4DE88912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|                                   </w:t>
            </w:r>
          </w:p>
          <w:p w14:paraId="4E544049" w14:textId="6CDF5DD0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|      +-------------------+        </w:t>
            </w:r>
          </w:p>
          <w:p w14:paraId="11330DBC" w14:textId="501EF271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+-----&gt;|    infile.close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|        </w:t>
            </w:r>
          </w:p>
          <w:p w14:paraId="6EA29746" w14:textId="4E47B8E2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+-------------------+        </w:t>
            </w:r>
          </w:p>
          <w:p w14:paraId="6E92382F" w14:textId="308C9C28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|                  </w:t>
            </w:r>
          </w:p>
          <w:p w14:paraId="7A8268AB" w14:textId="1D4F6D25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V                  </w:t>
            </w:r>
          </w:p>
          <w:p w14:paraId="77F6633A" w14:textId="0B1AEA47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+-------------------+        </w:t>
            </w:r>
          </w:p>
          <w:p w14:paraId="424992B2" w14:textId="229A645C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|   outfile.close() |        </w:t>
            </w:r>
          </w:p>
          <w:p w14:paraId="1B8D7C6D" w14:textId="1808EA9A" w:rsidR="007A22AC" w:rsidRDefault="007A22AC" w:rsidP="007A22A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+-------------------+        </w:t>
            </w:r>
          </w:p>
          <w:p w14:paraId="1E818C57" w14:textId="005D16CF" w:rsidR="007A22AC" w:rsidRPr="009614B4" w:rsidRDefault="007A22AC" w:rsidP="000A56D7">
            <w:pPr>
              <w:pStyle w:val="a9"/>
              <w:snapToGrid/>
              <w:spacing w:line="276" w:lineRule="auto"/>
              <w:ind w:left="854" w:firstLine="0"/>
            </w:pPr>
          </w:p>
          <w:p w14:paraId="21BF77E0" w14:textId="4AB53195" w:rsidR="000A56D7" w:rsidRDefault="000A56D7" w:rsidP="000A56D7">
            <w:pPr>
              <w:pStyle w:val="a9"/>
              <w:numPr>
                <w:ilvl w:val="0"/>
                <w:numId w:val="23"/>
              </w:numPr>
              <w:snapToGrid/>
              <w:spacing w:line="276" w:lineRule="auto"/>
              <w:ind w:left="854"/>
            </w:pPr>
            <w:r w:rsidRPr="009A4052">
              <w:rPr>
                <w:rFonts w:hint="eastAsia"/>
                <w:b/>
                <w:color w:val="0000FF"/>
              </w:rPr>
              <w:t>数据</w:t>
            </w:r>
            <w:r w:rsidRPr="009A4052">
              <w:rPr>
                <w:b/>
                <w:color w:val="0000FF"/>
              </w:rPr>
              <w:t>输出</w:t>
            </w:r>
            <w:r>
              <w:rPr>
                <w:rFonts w:hint="eastAsia"/>
              </w:rPr>
              <w:t>（贴图</w:t>
            </w:r>
            <w:r>
              <w:t>：程序运行结果</w:t>
            </w:r>
            <w:r>
              <w:rPr>
                <w:rFonts w:hint="eastAsia"/>
              </w:rPr>
              <w:t>截图。</w:t>
            </w:r>
            <w:r>
              <w:t>图幅</w:t>
            </w:r>
            <w:r>
              <w:rPr>
                <w:rFonts w:hint="eastAsia"/>
              </w:rPr>
              <w:t>大小适当</w:t>
            </w:r>
            <w:r>
              <w:t>，</w:t>
            </w:r>
            <w:r>
              <w:rPr>
                <w:rFonts w:hint="eastAsia"/>
              </w:rPr>
              <w:t>不能</w:t>
            </w:r>
            <w:r>
              <w:t>太大）</w:t>
            </w:r>
          </w:p>
          <w:p w14:paraId="243C1113" w14:textId="0796C9AB" w:rsidR="007C01E7" w:rsidRPr="007C01E7" w:rsidRDefault="007C01E7" w:rsidP="007C01E7">
            <w:pPr>
              <w:pStyle w:val="a9"/>
              <w:snapToGrid/>
              <w:spacing w:line="276" w:lineRule="auto"/>
              <w:ind w:left="854" w:firstLine="0"/>
              <w:rPr>
                <w:color w:val="000000" w:themeColor="text1"/>
              </w:rPr>
            </w:pPr>
            <w:r w:rsidRPr="007C01E7">
              <w:rPr>
                <w:rFonts w:hint="eastAsia"/>
                <w:b/>
                <w:color w:val="000000" w:themeColor="text1"/>
              </w:rPr>
              <w:t>这个记事本打开</w:t>
            </w:r>
            <w:r w:rsidRPr="007C01E7">
              <w:rPr>
                <w:rFonts w:hint="eastAsia"/>
                <w:b/>
                <w:color w:val="000000" w:themeColor="text1"/>
              </w:rPr>
              <w:t>ASCII</w:t>
            </w:r>
            <w:r w:rsidRPr="007C01E7">
              <w:rPr>
                <w:rFonts w:hint="eastAsia"/>
                <w:b/>
                <w:color w:val="000000" w:themeColor="text1"/>
              </w:rPr>
              <w:t>文件可以读取，打开二进制文件也一样读取，而且读取出来的文字内容都是一样的。只能从排版上看是否转换了：程序忽略了回车符号，所以所有文字都是“一个单词</w:t>
            </w:r>
            <w:r w:rsidRPr="007C01E7">
              <w:rPr>
                <w:rFonts w:hint="eastAsia"/>
                <w:b/>
                <w:color w:val="000000" w:themeColor="text1"/>
              </w:rPr>
              <w:t>+</w:t>
            </w:r>
            <w:r w:rsidRPr="007C01E7">
              <w:rPr>
                <w:rFonts w:hint="eastAsia"/>
                <w:b/>
                <w:color w:val="000000" w:themeColor="text1"/>
              </w:rPr>
              <w:t>一个空格”的输出版式。我这里又复制了一段有排版的文字，然后转换文件变成了上述。放大应该可以看清楚文字</w:t>
            </w:r>
            <w:r w:rsidRPr="007C01E7">
              <w:rPr>
                <w:rFonts w:hint="eastAsia"/>
                <w:b/>
                <w:color w:val="000000" w:themeColor="text1"/>
              </w:rPr>
              <w:t>~</w:t>
            </w:r>
          </w:p>
          <w:p w14:paraId="49669A13" w14:textId="6EA94E64" w:rsidR="000A56D7" w:rsidRDefault="007C01E7" w:rsidP="002175FC">
            <w:pPr>
              <w:pStyle w:val="a9"/>
              <w:snapToGrid/>
              <w:spacing w:line="276" w:lineRule="auto"/>
              <w:ind w:left="854" w:firstLine="0"/>
              <w:rPr>
                <w:rFonts w:ascii="宋体" w:hAnsi="宋体"/>
                <w:bCs/>
                <w:color w:val="000000"/>
                <w:szCs w:val="21"/>
              </w:rPr>
            </w:pPr>
            <w:r w:rsidRPr="007C01E7">
              <w:rPr>
                <w:rFonts w:ascii="宋体" w:hAnsi="宋体"/>
                <w:bCs/>
                <w:color w:val="000000"/>
                <w:szCs w:val="21"/>
              </w:rPr>
              <w:lastRenderedPageBreak/>
              <w:drawing>
                <wp:inline distT="0" distB="0" distL="0" distR="0" wp14:anchorId="70313D40" wp14:editId="2C07A1E2">
                  <wp:extent cx="5939790" cy="1995170"/>
                  <wp:effectExtent l="0" t="0" r="3810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1B29B" w14:textId="2A373127" w:rsidR="000A56D7" w:rsidRPr="000A56D7" w:rsidRDefault="007C01E7" w:rsidP="002175FC">
            <w:pPr>
              <w:pStyle w:val="a9"/>
              <w:snapToGrid/>
              <w:spacing w:line="276" w:lineRule="auto"/>
              <w:ind w:left="854" w:firstLine="0"/>
              <w:rPr>
                <w:rFonts w:ascii="宋体" w:hAnsi="宋体"/>
                <w:bCs/>
                <w:color w:val="000000"/>
                <w:szCs w:val="21"/>
              </w:rPr>
            </w:pPr>
            <w:r w:rsidRPr="007C01E7">
              <w:rPr>
                <w:rFonts w:ascii="宋体" w:hAnsi="宋体"/>
                <w:bCs/>
                <w:color w:val="000000"/>
                <w:szCs w:val="21"/>
              </w:rPr>
              <w:drawing>
                <wp:inline distT="0" distB="0" distL="0" distR="0" wp14:anchorId="22655F64" wp14:editId="5700FF46">
                  <wp:extent cx="6371775" cy="168592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5794" cy="1697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80F" w14:paraId="6B3608BA" w14:textId="77777777" w:rsidTr="00E812AD">
        <w:trPr>
          <w:trHeight w:val="1795"/>
          <w:jc w:val="center"/>
        </w:trPr>
        <w:tc>
          <w:tcPr>
            <w:tcW w:w="9291" w:type="dxa"/>
            <w:gridSpan w:val="6"/>
          </w:tcPr>
          <w:p w14:paraId="7413B1D3" w14:textId="77777777" w:rsidR="00D6680F" w:rsidRPr="008C0299" w:rsidRDefault="00D6680F" w:rsidP="00F32289">
            <w:pPr>
              <w:numPr>
                <w:ilvl w:val="0"/>
                <w:numId w:val="20"/>
              </w:numPr>
              <w:ind w:left="570" w:hanging="570"/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</w:pPr>
            <w:r w:rsidRPr="008C0299">
              <w:rPr>
                <w:rFonts w:ascii="黑体" w:eastAsia="黑体" w:hAnsi="黑体" w:hint="eastAsia"/>
                <w:bCs/>
                <w:color w:val="000000"/>
                <w:sz w:val="28"/>
                <w:szCs w:val="51"/>
              </w:rPr>
              <w:lastRenderedPageBreak/>
              <w:t>实验环境</w:t>
            </w:r>
          </w:p>
          <w:p w14:paraId="3299E731" w14:textId="77777777" w:rsidR="00D6680F" w:rsidRPr="00ED4F14" w:rsidRDefault="00ED4F14" w:rsidP="009F019B">
            <w:pPr>
              <w:pStyle w:val="a9"/>
              <w:numPr>
                <w:ilvl w:val="0"/>
                <w:numId w:val="16"/>
              </w:numPr>
              <w:snapToGrid/>
              <w:spacing w:line="276" w:lineRule="auto"/>
              <w:ind w:left="782" w:hanging="357"/>
              <w:rPr>
                <w:rFonts w:ascii="宋体" w:hAnsi="宋体"/>
                <w:color w:val="000000"/>
                <w:sz w:val="30"/>
                <w:szCs w:val="51"/>
              </w:rPr>
            </w:pPr>
            <w:r w:rsidRPr="00BC28C1">
              <w:rPr>
                <w:rFonts w:ascii="黑体" w:eastAsia="黑体" w:hAnsi="黑体" w:hint="eastAsia"/>
              </w:rPr>
              <w:t>操作系统</w:t>
            </w:r>
            <w:r>
              <w:rPr>
                <w:rFonts w:hint="eastAsia"/>
              </w:rPr>
              <w:t>：</w:t>
            </w:r>
            <w:r w:rsidR="00F554B7">
              <w:rPr>
                <w:rFonts w:hint="eastAsia"/>
              </w:rPr>
              <w:t>Windows10</w:t>
            </w:r>
          </w:p>
          <w:p w14:paraId="5547124C" w14:textId="02477668" w:rsidR="00ED4F14" w:rsidRPr="00ED4F14" w:rsidRDefault="00ED4F14" w:rsidP="009F019B">
            <w:pPr>
              <w:pStyle w:val="a9"/>
              <w:numPr>
                <w:ilvl w:val="0"/>
                <w:numId w:val="16"/>
              </w:numPr>
              <w:snapToGrid/>
              <w:spacing w:line="276" w:lineRule="auto"/>
              <w:ind w:left="782" w:hanging="357"/>
              <w:rPr>
                <w:rFonts w:ascii="宋体" w:hAnsi="宋体"/>
                <w:color w:val="000000"/>
                <w:sz w:val="30"/>
                <w:szCs w:val="51"/>
              </w:rPr>
            </w:pPr>
            <w:r w:rsidRPr="00BC28C1">
              <w:rPr>
                <w:rFonts w:ascii="黑体" w:eastAsia="黑体" w:hAnsi="黑体" w:hint="eastAsia"/>
              </w:rPr>
              <w:t>开发</w:t>
            </w:r>
            <w:r w:rsidR="00BC28C1">
              <w:rPr>
                <w:rFonts w:ascii="黑体" w:eastAsia="黑体" w:hAnsi="黑体" w:hint="eastAsia"/>
              </w:rPr>
              <w:t>工具</w:t>
            </w:r>
            <w:r w:rsidR="00F554B7">
              <w:rPr>
                <w:rFonts w:ascii="黑体" w:eastAsia="黑体" w:hAnsi="黑体" w:hint="eastAsia"/>
              </w:rPr>
              <w:t>：</w:t>
            </w:r>
            <w:r w:rsidR="00C6120F">
              <w:rPr>
                <w:rFonts w:ascii="黑体" w:eastAsia="黑体" w:hAnsi="黑体" w:hint="eastAsia"/>
              </w:rPr>
              <w:t>V</w:t>
            </w:r>
            <w:r w:rsidR="00F554B7">
              <w:rPr>
                <w:rFonts w:ascii="黑体" w:eastAsia="黑体" w:hAnsi="黑体" w:hint="eastAsia"/>
              </w:rPr>
              <w:t>isual</w:t>
            </w:r>
            <w:r w:rsidR="00F554B7">
              <w:rPr>
                <w:rFonts w:ascii="黑体" w:eastAsia="黑体" w:hAnsi="黑体"/>
              </w:rPr>
              <w:t xml:space="preserve"> </w:t>
            </w:r>
            <w:r w:rsidR="00C6120F">
              <w:rPr>
                <w:rFonts w:ascii="黑体" w:eastAsia="黑体" w:hAnsi="黑体"/>
              </w:rPr>
              <w:t>S</w:t>
            </w:r>
            <w:r w:rsidR="00F554B7">
              <w:rPr>
                <w:rFonts w:ascii="黑体" w:eastAsia="黑体" w:hAnsi="黑体" w:hint="eastAsia"/>
              </w:rPr>
              <w:t>tudio</w:t>
            </w:r>
            <w:r w:rsidR="00F554B7">
              <w:rPr>
                <w:rFonts w:ascii="黑体" w:eastAsia="黑体" w:hAnsi="黑体"/>
              </w:rPr>
              <w:t xml:space="preserve"> </w:t>
            </w:r>
            <w:r w:rsidR="00F554B7">
              <w:rPr>
                <w:rFonts w:ascii="黑体" w:eastAsia="黑体" w:hAnsi="黑体" w:hint="eastAsia"/>
              </w:rPr>
              <w:t>2019</w:t>
            </w:r>
          </w:p>
          <w:p w14:paraId="2295E319" w14:textId="77777777" w:rsidR="00040D35" w:rsidRDefault="00ED4F14" w:rsidP="009F019B">
            <w:pPr>
              <w:pStyle w:val="a9"/>
              <w:numPr>
                <w:ilvl w:val="0"/>
                <w:numId w:val="16"/>
              </w:numPr>
              <w:snapToGrid/>
              <w:spacing w:line="276" w:lineRule="auto"/>
              <w:ind w:left="782" w:hanging="357"/>
              <w:rPr>
                <w:rFonts w:ascii="宋体" w:hAnsi="宋体"/>
                <w:color w:val="000000"/>
                <w:sz w:val="30"/>
                <w:szCs w:val="51"/>
              </w:rPr>
            </w:pPr>
            <w:r w:rsidRPr="00BC28C1">
              <w:rPr>
                <w:rFonts w:ascii="黑体" w:eastAsia="黑体" w:hAnsi="黑体" w:hint="eastAsia"/>
              </w:rPr>
              <w:t>实验设备</w:t>
            </w:r>
            <w:r>
              <w:rPr>
                <w:rFonts w:hint="eastAsia"/>
              </w:rPr>
              <w:t>：</w:t>
            </w:r>
            <w:r w:rsidR="006A7226">
              <w:rPr>
                <w:rFonts w:hint="eastAsia"/>
              </w:rPr>
              <w:t>PC</w:t>
            </w:r>
          </w:p>
        </w:tc>
      </w:tr>
      <w:tr w:rsidR="00D6680F" w14:paraId="5B9B52BA" w14:textId="77777777" w:rsidTr="00E812AD">
        <w:trPr>
          <w:trHeight w:val="1499"/>
          <w:jc w:val="center"/>
        </w:trPr>
        <w:tc>
          <w:tcPr>
            <w:tcW w:w="9291" w:type="dxa"/>
            <w:gridSpan w:val="6"/>
          </w:tcPr>
          <w:p w14:paraId="12F9AED3" w14:textId="77777777" w:rsidR="002175FC" w:rsidRPr="008C0299" w:rsidRDefault="002175FC" w:rsidP="00C803A2">
            <w:pPr>
              <w:numPr>
                <w:ilvl w:val="0"/>
                <w:numId w:val="20"/>
              </w:numPr>
              <w:ind w:left="570" w:hanging="570"/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</w:pPr>
            <w:r w:rsidRPr="008C0299">
              <w:rPr>
                <w:rFonts w:ascii="黑体" w:eastAsia="黑体" w:hAnsi="黑体" w:hint="eastAsia"/>
                <w:bCs/>
                <w:color w:val="000000"/>
                <w:sz w:val="28"/>
                <w:szCs w:val="51"/>
              </w:rPr>
              <w:t>提交文档</w:t>
            </w:r>
          </w:p>
          <w:p w14:paraId="0FB493D2" w14:textId="77777777" w:rsidR="00434BF4" w:rsidRDefault="002175FC" w:rsidP="00AD3786">
            <w:pPr>
              <w:pStyle w:val="a9"/>
              <w:snapToGrid/>
              <w:spacing w:line="276" w:lineRule="auto"/>
              <w:ind w:left="428" w:firstLine="0"/>
              <w:rPr>
                <w:rFonts w:ascii="黑体" w:eastAsia="黑体" w:hAnsi="黑体"/>
                <w:color w:val="FF0000"/>
                <w:szCs w:val="51"/>
              </w:rPr>
            </w:pPr>
            <w:r>
              <w:rPr>
                <w:rFonts w:ascii="宋体" w:hAnsi="宋体" w:hint="eastAsia"/>
                <w:color w:val="000000"/>
                <w:szCs w:val="51"/>
              </w:rPr>
              <w:t>提交</w:t>
            </w:r>
            <w:r w:rsidR="004C2165">
              <w:rPr>
                <w:rFonts w:ascii="宋体" w:hAnsi="宋体" w:hint="eastAsia"/>
                <w:color w:val="000000"/>
                <w:szCs w:val="51"/>
              </w:rPr>
              <w:t>本</w:t>
            </w:r>
            <w:r>
              <w:rPr>
                <w:rFonts w:ascii="宋体" w:hAnsi="宋体" w:hint="eastAsia"/>
                <w:color w:val="000000"/>
                <w:szCs w:val="51"/>
              </w:rPr>
              <w:t>实验</w:t>
            </w:r>
            <w:r>
              <w:rPr>
                <w:rFonts w:ascii="宋体" w:hAnsi="宋体"/>
                <w:color w:val="000000"/>
                <w:szCs w:val="51"/>
              </w:rPr>
              <w:t>报告</w:t>
            </w:r>
            <w:r w:rsidR="003356F3">
              <w:rPr>
                <w:rFonts w:ascii="宋体" w:hAnsi="宋体" w:hint="eastAsia"/>
                <w:color w:val="000000"/>
                <w:szCs w:val="51"/>
              </w:rPr>
              <w:t>（电子版</w:t>
            </w:r>
            <w:r w:rsidR="003356F3">
              <w:rPr>
                <w:rFonts w:ascii="宋体" w:hAnsi="宋体"/>
                <w:color w:val="000000"/>
                <w:szCs w:val="51"/>
              </w:rPr>
              <w:t>）</w:t>
            </w:r>
            <w:r>
              <w:rPr>
                <w:rFonts w:ascii="宋体" w:hAnsi="宋体" w:hint="eastAsia"/>
                <w:color w:val="000000"/>
                <w:szCs w:val="51"/>
              </w:rPr>
              <w:t>，</w:t>
            </w:r>
            <w:r w:rsidR="000F47F6">
              <w:rPr>
                <w:rFonts w:ascii="宋体" w:hAnsi="宋体" w:hint="eastAsia"/>
                <w:color w:val="000000"/>
                <w:szCs w:val="51"/>
              </w:rPr>
              <w:t>文件名</w:t>
            </w:r>
            <w:r w:rsidR="00C42D40">
              <w:rPr>
                <w:rFonts w:ascii="宋体" w:hAnsi="宋体" w:hint="eastAsia"/>
                <w:color w:val="000000"/>
                <w:szCs w:val="51"/>
              </w:rPr>
              <w:t>命名</w:t>
            </w:r>
            <w:r>
              <w:rPr>
                <w:rFonts w:ascii="宋体" w:hAnsi="宋体"/>
                <w:color w:val="000000"/>
                <w:szCs w:val="51"/>
              </w:rPr>
              <w:t>：</w:t>
            </w:r>
            <w:r w:rsidR="005B54E3" w:rsidRPr="00A1411E">
              <w:rPr>
                <w:rFonts w:ascii="黑体" w:eastAsia="黑体" w:hAnsi="黑体" w:hint="eastAsia"/>
                <w:color w:val="FF0000"/>
                <w:szCs w:val="51"/>
              </w:rPr>
              <w:t>实验X</w:t>
            </w:r>
            <w:r w:rsidR="005B54E3">
              <w:rPr>
                <w:rFonts w:ascii="黑体" w:eastAsia="黑体" w:hAnsi="黑体" w:hint="eastAsia"/>
                <w:color w:val="FF0000"/>
                <w:szCs w:val="51"/>
              </w:rPr>
              <w:t>_</w:t>
            </w:r>
            <w:r w:rsidR="005B54E3">
              <w:rPr>
                <w:rFonts w:ascii="黑体" w:eastAsia="黑体" w:hAnsi="黑体"/>
                <w:color w:val="FF0000"/>
                <w:szCs w:val="51"/>
              </w:rPr>
              <w:t>报告</w:t>
            </w:r>
            <w:r w:rsidR="005B54E3">
              <w:rPr>
                <w:rFonts w:ascii="黑体" w:eastAsia="黑体" w:hAnsi="黑体" w:hint="eastAsia"/>
                <w:color w:val="FF0000"/>
                <w:szCs w:val="51"/>
              </w:rPr>
              <w:t>_</w:t>
            </w:r>
            <w:r w:rsidRPr="00A1411E">
              <w:rPr>
                <w:rFonts w:ascii="黑体" w:eastAsia="黑体" w:hAnsi="黑体" w:hint="eastAsia"/>
                <w:color w:val="FF0000"/>
                <w:szCs w:val="51"/>
              </w:rPr>
              <w:t>学号</w:t>
            </w:r>
            <w:r w:rsidR="005B54E3">
              <w:rPr>
                <w:rFonts w:ascii="黑体" w:eastAsia="黑体" w:hAnsi="黑体"/>
                <w:color w:val="FF0000"/>
                <w:szCs w:val="51"/>
              </w:rPr>
              <w:t>_</w:t>
            </w:r>
            <w:r w:rsidRPr="00A1411E">
              <w:rPr>
                <w:rFonts w:ascii="黑体" w:eastAsia="黑体" w:hAnsi="黑体" w:hint="eastAsia"/>
                <w:color w:val="FF0000"/>
                <w:szCs w:val="51"/>
              </w:rPr>
              <w:t>姓名.</w:t>
            </w:r>
            <w:r w:rsidRPr="00A1411E">
              <w:rPr>
                <w:rFonts w:ascii="黑体" w:eastAsia="黑体" w:hAnsi="黑体"/>
                <w:color w:val="FF0000"/>
                <w:szCs w:val="51"/>
              </w:rPr>
              <w:t>doc</w:t>
            </w:r>
          </w:p>
          <w:p w14:paraId="1D97977D" w14:textId="77777777" w:rsidR="008C625A" w:rsidRPr="00A61C8A" w:rsidRDefault="008C625A" w:rsidP="00F30BAF">
            <w:pPr>
              <w:pStyle w:val="a9"/>
              <w:snapToGrid/>
              <w:spacing w:line="276" w:lineRule="auto"/>
              <w:ind w:left="428" w:firstLine="0"/>
              <w:rPr>
                <w:rFonts w:ascii="宋体" w:hAnsi="宋体"/>
              </w:rPr>
            </w:pPr>
            <w:r w:rsidRPr="008C625A">
              <w:rPr>
                <w:rFonts w:ascii="宋体" w:hAnsi="宋体"/>
                <w:color w:val="000000"/>
                <w:szCs w:val="51"/>
              </w:rPr>
              <w:t>教师将</w:t>
            </w:r>
            <w:r w:rsidR="00E87868" w:rsidRPr="00270C3B">
              <w:rPr>
                <w:rFonts w:ascii="宋体" w:hAnsi="宋体" w:hint="eastAsia"/>
                <w:b/>
                <w:color w:val="FF0000"/>
                <w:szCs w:val="51"/>
              </w:rPr>
              <w:t>批阅</w:t>
            </w:r>
            <w:r w:rsidR="00E87868" w:rsidRPr="00270C3B">
              <w:rPr>
                <w:rFonts w:ascii="宋体" w:hAnsi="宋体"/>
                <w:b/>
                <w:color w:val="FF0000"/>
                <w:szCs w:val="51"/>
              </w:rPr>
              <w:t>后（</w:t>
            </w:r>
            <w:r w:rsidR="00E87868" w:rsidRPr="00270C3B">
              <w:rPr>
                <w:rFonts w:ascii="宋体" w:hAnsi="宋体" w:hint="eastAsia"/>
                <w:b/>
                <w:color w:val="FF0000"/>
                <w:szCs w:val="51"/>
              </w:rPr>
              <w:t>有</w:t>
            </w:r>
            <w:r w:rsidR="00E87868" w:rsidRPr="00270C3B">
              <w:rPr>
                <w:rFonts w:ascii="宋体" w:hAnsi="宋体"/>
                <w:b/>
                <w:color w:val="FF0000"/>
                <w:szCs w:val="51"/>
              </w:rPr>
              <w:t>分数）</w:t>
            </w:r>
            <w:r w:rsidR="00E87868">
              <w:rPr>
                <w:rFonts w:ascii="宋体" w:hAnsi="宋体" w:hint="eastAsia"/>
                <w:color w:val="000000"/>
                <w:szCs w:val="51"/>
              </w:rPr>
              <w:t>的</w:t>
            </w:r>
            <w:r w:rsidR="00F80628">
              <w:rPr>
                <w:rFonts w:ascii="宋体" w:hAnsi="宋体" w:hint="eastAsia"/>
                <w:color w:val="000000"/>
                <w:szCs w:val="51"/>
              </w:rPr>
              <w:t>全体</w:t>
            </w:r>
            <w:r w:rsidR="00F80628">
              <w:rPr>
                <w:rFonts w:ascii="宋体" w:hAnsi="宋体"/>
                <w:color w:val="000000"/>
                <w:szCs w:val="51"/>
              </w:rPr>
              <w:t>学生</w:t>
            </w:r>
            <w:r w:rsidRPr="008C625A">
              <w:rPr>
                <w:rFonts w:ascii="宋体" w:hAnsi="宋体"/>
                <w:color w:val="000000"/>
                <w:szCs w:val="51"/>
              </w:rPr>
              <w:t>实验报告刻入一张光盘</w:t>
            </w:r>
            <w:r w:rsidR="00201FFF">
              <w:rPr>
                <w:rFonts w:ascii="宋体" w:hAnsi="宋体" w:hint="eastAsia"/>
                <w:color w:val="000000"/>
                <w:szCs w:val="51"/>
              </w:rPr>
              <w:t>存档</w:t>
            </w:r>
            <w:r w:rsidR="00F30BAF">
              <w:rPr>
                <w:rFonts w:ascii="宋体" w:hAnsi="宋体" w:hint="eastAsia"/>
                <w:color w:val="000000"/>
                <w:szCs w:val="51"/>
              </w:rPr>
              <w:t>，</w:t>
            </w:r>
            <w:r w:rsidR="00813EAA">
              <w:rPr>
                <w:rFonts w:ascii="宋体" w:hAnsi="宋体" w:hint="eastAsia"/>
                <w:color w:val="000000"/>
                <w:szCs w:val="51"/>
              </w:rPr>
              <w:t>保证光盘</w:t>
            </w:r>
            <w:r w:rsidR="00813EAA">
              <w:rPr>
                <w:rFonts w:ascii="宋体" w:hAnsi="宋体"/>
                <w:color w:val="000000"/>
                <w:szCs w:val="51"/>
              </w:rPr>
              <w:t>可读。</w:t>
            </w:r>
          </w:p>
        </w:tc>
      </w:tr>
      <w:tr w:rsidR="00AB4A16" w14:paraId="0134FD0A" w14:textId="77777777" w:rsidTr="00E812AD">
        <w:trPr>
          <w:trHeight w:val="1637"/>
          <w:jc w:val="center"/>
        </w:trPr>
        <w:tc>
          <w:tcPr>
            <w:tcW w:w="9291" w:type="dxa"/>
            <w:gridSpan w:val="6"/>
          </w:tcPr>
          <w:p w14:paraId="70C18BE0" w14:textId="3CF1F23F" w:rsidR="00AB4A16" w:rsidRDefault="00936015" w:rsidP="00AB4A16">
            <w:pPr>
              <w:numPr>
                <w:ilvl w:val="0"/>
                <w:numId w:val="20"/>
              </w:numPr>
              <w:ind w:left="570" w:hanging="570"/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</w:pPr>
            <w:r>
              <w:rPr>
                <w:rFonts w:ascii="黑体" w:eastAsia="黑体" w:hAnsi="黑体" w:hint="eastAsia"/>
                <w:bCs/>
                <w:color w:val="000000"/>
                <w:sz w:val="28"/>
                <w:szCs w:val="51"/>
              </w:rPr>
              <w:t>附：</w:t>
            </w:r>
            <w:r w:rsidR="00AB4A16" w:rsidRPr="008C0299">
              <w:rPr>
                <w:rFonts w:ascii="黑体" w:eastAsia="黑体" w:hAnsi="黑体" w:hint="eastAsia"/>
                <w:bCs/>
                <w:color w:val="000000"/>
                <w:sz w:val="28"/>
                <w:szCs w:val="51"/>
              </w:rPr>
              <w:t>源代码</w:t>
            </w:r>
          </w:p>
          <w:p w14:paraId="28E720B9" w14:textId="75D7725E" w:rsidR="00E812AD" w:rsidRDefault="00E812AD" w:rsidP="00E812AD">
            <w:pPr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</w:pPr>
            <w:r w:rsidRPr="00B32412">
              <w:rPr>
                <w:rFonts w:ascii="黑体" w:eastAsia="黑体" w:hAnsi="黑体" w:hint="eastAsia"/>
                <w:bCs/>
                <w:color w:val="000000"/>
                <w:sz w:val="28"/>
                <w:szCs w:val="51"/>
                <w:highlight w:val="yellow"/>
              </w:rPr>
              <w:t>程序</w:t>
            </w:r>
            <w:r w:rsidR="00B32412" w:rsidRPr="00B32412">
              <w:rPr>
                <w:rFonts w:ascii="华文隶书" w:eastAsia="华文隶书" w:hAnsi="黑体" w:hint="eastAsia"/>
                <w:bCs/>
                <w:color w:val="000000"/>
                <w:sz w:val="28"/>
                <w:szCs w:val="51"/>
                <w:highlight w:val="yellow"/>
              </w:rPr>
              <w:t>一</w:t>
            </w:r>
            <w:r w:rsidR="00B32412">
              <w:rPr>
                <w:rFonts w:ascii="黑体" w:eastAsia="黑体" w:hAnsi="黑体" w:hint="eastAsia"/>
                <w:bCs/>
                <w:color w:val="000000"/>
                <w:sz w:val="28"/>
                <w:szCs w:val="51"/>
                <w:highlight w:val="yellow"/>
              </w:rPr>
              <w:t>-</w:t>
            </w:r>
            <w:r w:rsidR="00B32412">
              <w:rPr>
                <w:rFonts w:ascii="黑体" w:eastAsia="黑体" w:hAnsi="黑体"/>
                <w:bCs/>
                <w:color w:val="000000"/>
                <w:sz w:val="28"/>
                <w:szCs w:val="51"/>
                <w:highlight w:val="yellow"/>
              </w:rPr>
              <w:t>---------------------------------------------------------</w:t>
            </w:r>
          </w:p>
          <w:p w14:paraId="42FA7933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&lt;fstream&gt;</w:t>
            </w:r>
          </w:p>
          <w:p w14:paraId="1E087B29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4669A15F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14:paraId="5D608C4E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BF38186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ifstream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7BCCED1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156F94D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50A6BC7D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2799E61F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/*char f[20];</w:t>
            </w:r>
          </w:p>
          <w:p w14:paraId="561DFD84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for (int i = 0; (i &lt; 20)&amp;&amp;(i!='\n'); i++)</w:t>
            </w:r>
          </w:p>
          <w:p w14:paraId="57938B04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lastRenderedPageBreak/>
              <w:tab/>
              <w:t>{</w:t>
            </w:r>
          </w:p>
          <w:p w14:paraId="5248FF07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cin &gt;&gt; f[i];</w:t>
            </w:r>
          </w:p>
          <w:p w14:paraId="556CA2EE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}*///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`Z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搞不定，还是在程序内就找好吧</w:t>
            </w:r>
          </w:p>
          <w:p w14:paraId="43B37A2C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 = 0; i &lt; 2; i++)</w:t>
            </w:r>
          </w:p>
          <w:p w14:paraId="5762D189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50D4FA9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(i==0)</w:t>
            </w:r>
          </w:p>
          <w:p w14:paraId="6AB5C688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5A8E3BD4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ifstream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file(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"a.txt"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ios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::in);</w:t>
            </w:r>
          </w:p>
          <w:p w14:paraId="1D9A077D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!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file)</w:t>
            </w:r>
          </w:p>
          <w:p w14:paraId="391E0739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5007F41E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cerr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"open file error"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5C2CF7A4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exit(1);</w:t>
            </w:r>
          </w:p>
          <w:p w14:paraId="44253920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30D65B4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"a.txt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的字数统计如下：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14038582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C(file);</w:t>
            </w:r>
          </w:p>
          <w:p w14:paraId="66257AE8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6E8F657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723F3C32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7EF54D23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ifstream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file2(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"THE FORCE AWAKENS.txt"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ios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::in);</w:t>
            </w:r>
          </w:p>
          <w:p w14:paraId="239D250A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!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file2)</w:t>
            </w:r>
          </w:p>
          <w:p w14:paraId="5EA2A4B5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09596D0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cerr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"open file error"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25C761FC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exit(1);</w:t>
            </w:r>
          </w:p>
          <w:p w14:paraId="6D06D1C4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9AA4883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"THE FORCE AWAKENS.txt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的字数统计如下：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54AC8A41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C(file2);</w:t>
            </w:r>
          </w:p>
          <w:p w14:paraId="7A40B015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EB018FB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4BB18B1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78AF3163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406A32A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ifstream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3DAE7A5E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69994894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c;</w:t>
            </w:r>
          </w:p>
          <w:p w14:paraId="38824D34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 = 0, b = 0, d = 0, ch = 0;</w:t>
            </w:r>
          </w:p>
          <w:p w14:paraId="79D88BE5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小写字母，大写，数字，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符号</w:t>
            </w:r>
          </w:p>
          <w:p w14:paraId="037BBF64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.peek() !=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EOF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3D6A01B8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6D0D7FF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c;</w:t>
            </w:r>
          </w:p>
          <w:p w14:paraId="34FB178C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((c &gt;= 33 &amp;&amp; c &lt;= 47) || (c &gt;= 58 &amp;&amp; c &lt;= 64) || (c &gt;= 91 &amp;&amp; c &lt;= 96) || (c &gt;= 123))</w:t>
            </w:r>
          </w:p>
          <w:p w14:paraId="1FC31B65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1AFEBAC0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ch++;</w:t>
            </w:r>
          </w:p>
          <w:p w14:paraId="394F0F0C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9011B26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 &gt;= 48 &amp;&amp; c &lt;= 57)</w:t>
            </w:r>
          </w:p>
          <w:p w14:paraId="2A7B47D7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567FBE13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d++;</w:t>
            </w:r>
          </w:p>
          <w:p w14:paraId="7DABB6DD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F9345EE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 &gt;= 65 &amp;&amp; c &lt;= 90)</w:t>
            </w:r>
          </w:p>
          <w:p w14:paraId="0FEE88DD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D05521D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b++;</w:t>
            </w:r>
          </w:p>
          <w:p w14:paraId="602BF57B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1754C73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5C02864E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7E756D2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l++;</w:t>
            </w:r>
          </w:p>
          <w:p w14:paraId="30FA9320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7EB0E7D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F979F69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.close();</w:t>
            </w:r>
          </w:p>
          <w:p w14:paraId="66CB5C5A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小写字母有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个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22A2E767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大写字母有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个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5E9413D0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数字有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个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71C8F1A5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符号有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ch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个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44EB3409" w14:textId="77777777" w:rsidR="00E812AD" w:rsidRDefault="00E812AD" w:rsidP="00E812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0;</w:t>
            </w:r>
          </w:p>
          <w:p w14:paraId="6E44724F" w14:textId="0E382918" w:rsidR="00E812AD" w:rsidRDefault="00E812AD" w:rsidP="00E812AD">
            <w:pPr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1A9FD41C" w14:textId="4B91B88E" w:rsidR="00E812AD" w:rsidRDefault="00E812AD" w:rsidP="00E812AD">
            <w:pPr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</w:pPr>
            <w:r>
              <w:rPr>
                <w:rFonts w:ascii="黑体" w:eastAsia="黑体" w:hAnsi="黑体" w:hint="eastAsia"/>
                <w:bCs/>
                <w:color w:val="000000"/>
                <w:sz w:val="28"/>
                <w:szCs w:val="51"/>
              </w:rPr>
              <w:t>备注：程序一需要两个数据文件：a</w:t>
            </w:r>
            <w:r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  <w:t>.txt</w:t>
            </w:r>
            <w:r>
              <w:rPr>
                <w:rFonts w:ascii="黑体" w:eastAsia="黑体" w:hAnsi="黑体" w:hint="eastAsia"/>
                <w:bCs/>
                <w:color w:val="000000"/>
                <w:sz w:val="28"/>
                <w:szCs w:val="51"/>
              </w:rPr>
              <w:t>以及</w:t>
            </w:r>
            <w:r w:rsidRPr="00E812AD"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  <w:t>THE FORCE AWAKENS.txt</w:t>
            </w:r>
          </w:p>
          <w:p w14:paraId="3061F980" w14:textId="57DE1EDB" w:rsidR="00E812AD" w:rsidRDefault="00E812AD" w:rsidP="00E812AD">
            <w:pPr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</w:pPr>
            <w:r>
              <w:rPr>
                <w:rFonts w:ascii="黑体" w:eastAsia="黑体" w:hAnsi="黑体" w:hint="eastAsia"/>
                <w:bCs/>
                <w:color w:val="000000"/>
                <w:sz w:val="28"/>
                <w:szCs w:val="51"/>
              </w:rPr>
              <w:t>文件名不能改变，内容可编辑。已经在“源代码”文件夹内“实验一的文件夹内”直接给出</w:t>
            </w:r>
          </w:p>
          <w:p w14:paraId="05CC9108" w14:textId="77777777" w:rsidR="00E812AD" w:rsidRPr="008C0299" w:rsidRDefault="00E812AD" w:rsidP="00E812AD">
            <w:pPr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</w:pPr>
          </w:p>
          <w:p w14:paraId="42AF2248" w14:textId="3C75F25F" w:rsidR="005F5F24" w:rsidRDefault="00291931" w:rsidP="00AB4A16">
            <w:pPr>
              <w:pStyle w:val="a9"/>
              <w:spacing w:line="240" w:lineRule="auto"/>
              <w:ind w:left="428" w:firstLine="0"/>
              <w:rPr>
                <w:rFonts w:ascii="宋体" w:hAnsi="宋体"/>
                <w:bCs/>
                <w:color w:val="000000"/>
                <w:szCs w:val="21"/>
              </w:rPr>
            </w:pPr>
            <w:r w:rsidRPr="00291931">
              <w:rPr>
                <w:rFonts w:ascii="宋体" w:hAnsi="宋体" w:hint="eastAsia"/>
                <w:bCs/>
                <w:color w:val="000000"/>
                <w:szCs w:val="21"/>
                <w:highlight w:val="yellow"/>
              </w:rPr>
              <w:t>程序二：</w:t>
            </w:r>
            <w:r w:rsidR="00B32412">
              <w:rPr>
                <w:rFonts w:ascii="宋体" w:hAnsi="宋体" w:hint="eastAsia"/>
                <w:bCs/>
                <w:color w:val="000000"/>
                <w:szCs w:val="21"/>
                <w:highlight w:val="yellow"/>
              </w:rPr>
              <w:t>----------------------------------------------------------------------</w:t>
            </w:r>
          </w:p>
          <w:p w14:paraId="2231051E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&lt;fstream&gt;</w:t>
            </w:r>
          </w:p>
          <w:p w14:paraId="4D9E155B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44A62C82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14:paraId="36065902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C917D24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647A98A1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4E3E4E6D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a[20] = { 0 };</w:t>
            </w:r>
          </w:p>
          <w:p w14:paraId="475381B1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ofstream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outfile1(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"f1.dat"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ios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::out);</w:t>
            </w:r>
          </w:p>
          <w:p w14:paraId="69A331D3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ofstream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outfile2(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"f2.dat"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ios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::out);</w:t>
            </w:r>
          </w:p>
          <w:p w14:paraId="34BB5347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!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outfile1 ||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!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outfile2)</w:t>
            </w:r>
          </w:p>
          <w:p w14:paraId="1176ACA7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10CA3EB0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cerr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"open error"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39D3AC5F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exit(1);</w:t>
            </w:r>
          </w:p>
          <w:p w14:paraId="08888877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8E7E96F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请输入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20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个整数：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3F34DF8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 = 0; i &lt; 2; i++)</w:t>
            </w:r>
          </w:p>
          <w:p w14:paraId="58030CAB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809D36B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0; j &lt; 10; j++)</w:t>
            </w:r>
          </w:p>
          <w:p w14:paraId="7C00546F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33B418BE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cin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a[j];</w:t>
            </w:r>
          </w:p>
          <w:p w14:paraId="1F25F297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 == 0)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outfile1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a[j]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DD83BDD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outfile2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a[j]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B7D38D2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DF99838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B518491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outfile1.close();</w:t>
            </w:r>
          </w:p>
          <w:p w14:paraId="0157A1EB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outfile2.close();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//(1)finish</w:t>
            </w:r>
          </w:p>
          <w:p w14:paraId="19EB75F0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已经完成第一小题：将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20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个整数分别存放在两个磁盘文件中（每个文件中存放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10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个整数）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请打开项目中的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f1.dat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，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f2.dat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查看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79182930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EF11A33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286ED37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ifstream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infile1(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"f1.dat"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ios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::in);</w:t>
            </w:r>
          </w:p>
          <w:p w14:paraId="3D475D41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ofstream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outfile(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"f2.dat"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ios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::app);</w:t>
            </w:r>
          </w:p>
          <w:p w14:paraId="75D14D45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 = 0; i &lt; 10; i++)</w:t>
            </w:r>
          </w:p>
          <w:p w14:paraId="798E34EB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5F910817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infile1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a[i];</w:t>
            </w:r>
          </w:p>
          <w:p w14:paraId="59F049C6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outfile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a[i]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24B0E96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47B92A5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infile1.close();</w:t>
            </w:r>
          </w:p>
          <w:p w14:paraId="53B58B0C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outfile.close();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//(2)finish</w:t>
            </w:r>
          </w:p>
          <w:p w14:paraId="76A433A8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已经完成第二小题：将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f1.dat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中的数据存放到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f2.dat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文件原有数据的后面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请打开项目中的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f2.bat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查看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145EAE3E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F4F3DE5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E062499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ifstream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ifile(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"f2.dat"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ios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::in);</w:t>
            </w:r>
          </w:p>
          <w:p w14:paraId="7CB6FA70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 = 0; i &lt; 20; i++)</w:t>
            </w:r>
          </w:p>
          <w:p w14:paraId="12B29A71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8DBAF59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ifile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a[i];</w:t>
            </w:r>
          </w:p>
          <w:p w14:paraId="4EE2E26A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114EABA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A7DC2D4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temp;</w:t>
            </w:r>
          </w:p>
          <w:p w14:paraId="55A81029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 = 19; i &gt;= 0; i--)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冒个泡</w:t>
            </w:r>
          </w:p>
          <w:p w14:paraId="2B80EA3C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BA6C482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0; j &lt; i; j++)</w:t>
            </w:r>
          </w:p>
          <w:p w14:paraId="17CD785C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08F1FB0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(a[j]&gt;a[j+1])</w:t>
            </w:r>
          </w:p>
          <w:p w14:paraId="4DBF7A9A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5CF53B7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temp = a[j];</w:t>
            </w:r>
          </w:p>
          <w:p w14:paraId="3DCB714B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a[j] = a[j + 1];</w:t>
            </w:r>
          </w:p>
          <w:p w14:paraId="40C60D9B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a[j + 1] = temp;</w:t>
            </w:r>
          </w:p>
          <w:p w14:paraId="0904D877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9F108F3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EF12333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  <w:t>}</w:t>
            </w:r>
          </w:p>
          <w:p w14:paraId="13E03BF7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ifile.close();</w:t>
            </w:r>
          </w:p>
          <w:p w14:paraId="1C691D71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ofstream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ofile(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"f2.dat"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ios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::out);</w:t>
            </w:r>
          </w:p>
          <w:p w14:paraId="079B4010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 = 0; i &lt; 20; i++ ) ofile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a[i]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9F54847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ofile.close();</w:t>
            </w:r>
          </w:p>
          <w:p w14:paraId="01E2BAEA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已经完成第三小题：将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f2.dat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中的数据按从小到大的顺序存放到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f2.dat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（覆盖原来的数据）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请打开项目中的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f2.bat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查看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722964CB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90CAC05" w14:textId="77777777" w:rsidR="00291931" w:rsidRDefault="00291931" w:rsidP="002919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2144FDE" w14:textId="77777777" w:rsidR="00291931" w:rsidRDefault="00291931" w:rsidP="00291931">
            <w:pPr>
              <w:pStyle w:val="a9"/>
              <w:spacing w:line="240" w:lineRule="auto"/>
              <w:ind w:left="428" w:firstLine="0"/>
              <w:rPr>
                <w:rFonts w:ascii="新宋体" w:eastAsia="新宋体" w:cs="新宋体"/>
                <w:color w:val="00000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sz w:val="19"/>
                <w:szCs w:val="19"/>
              </w:rPr>
              <w:t>}</w:t>
            </w:r>
          </w:p>
          <w:p w14:paraId="5A8D0C8A" w14:textId="77777777" w:rsidR="00B32412" w:rsidRDefault="00B32412" w:rsidP="00291931">
            <w:pPr>
              <w:pStyle w:val="a9"/>
              <w:spacing w:line="240" w:lineRule="auto"/>
              <w:ind w:left="428" w:firstLine="0"/>
              <w:rPr>
                <w:rFonts w:ascii="新宋体" w:eastAsia="新宋体" w:hAnsi="宋体" w:cs="新宋体"/>
                <w:bCs/>
                <w:color w:val="000000"/>
                <w:sz w:val="19"/>
                <w:szCs w:val="19"/>
              </w:rPr>
            </w:pPr>
          </w:p>
          <w:p w14:paraId="28E5F378" w14:textId="20D614C3" w:rsidR="00B32412" w:rsidRDefault="00B32412" w:rsidP="00291931">
            <w:pPr>
              <w:pStyle w:val="a9"/>
              <w:spacing w:line="240" w:lineRule="auto"/>
              <w:ind w:left="428" w:firstLine="0"/>
              <w:rPr>
                <w:rFonts w:ascii="新宋体" w:eastAsia="新宋体" w:hAnsi="宋体" w:cs="新宋体"/>
                <w:bCs/>
                <w:color w:val="000000"/>
                <w:sz w:val="19"/>
                <w:szCs w:val="19"/>
              </w:rPr>
            </w:pPr>
            <w:r w:rsidRPr="00B32412">
              <w:rPr>
                <w:rFonts w:ascii="新宋体" w:eastAsia="新宋体" w:hAnsi="宋体" w:cs="新宋体" w:hint="eastAsia"/>
                <w:bCs/>
                <w:color w:val="000000"/>
                <w:sz w:val="19"/>
                <w:szCs w:val="19"/>
                <w:highlight w:val="yellow"/>
              </w:rPr>
              <w:t>程序三</w:t>
            </w:r>
            <w:r>
              <w:rPr>
                <w:rFonts w:ascii="新宋体" w:eastAsia="新宋体" w:hAnsi="宋体" w:cs="新宋体" w:hint="eastAsia"/>
                <w:bCs/>
                <w:color w:val="000000"/>
                <w:sz w:val="19"/>
                <w:szCs w:val="19"/>
                <w:highlight w:val="yellow"/>
              </w:rPr>
              <w:t>-</w:t>
            </w:r>
            <w:r>
              <w:rPr>
                <w:rFonts w:ascii="新宋体" w:eastAsia="新宋体" w:hAnsi="宋体" w:cs="新宋体"/>
                <w:bCs/>
                <w:color w:val="000000"/>
                <w:sz w:val="19"/>
                <w:szCs w:val="19"/>
                <w:highlight w:val="yellow"/>
              </w:rPr>
              <w:t>----------------------------------------------------------------------------------</w:t>
            </w:r>
            <w:r w:rsidRPr="00B32412">
              <w:rPr>
                <w:rFonts w:ascii="新宋体" w:eastAsia="新宋体" w:hAnsi="宋体" w:cs="新宋体" w:hint="eastAsia"/>
                <w:bCs/>
                <w:color w:val="000000"/>
                <w:sz w:val="19"/>
                <w:szCs w:val="19"/>
                <w:highlight w:val="yellow"/>
              </w:rPr>
              <w:t>：</w:t>
            </w:r>
          </w:p>
          <w:p w14:paraId="3031F13E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&lt;fstream&gt;</w:t>
            </w:r>
          </w:p>
          <w:p w14:paraId="0700B63D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415BE60D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14:paraId="7D955AC8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5C8B798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main()</w:t>
            </w:r>
          </w:p>
          <w:p w14:paraId="603835AE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677050E4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ofstream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creat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"source.txt"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::out);</w:t>
            </w:r>
          </w:p>
          <w:p w14:paraId="5ADC1E42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!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creat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4981A53D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DACF825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cerr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creat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 file failed"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FB854E5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1D9DAA8A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4A41F56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creat.close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创建这个文件，暂时只能用这个方法，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noreplace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或者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trunc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都没用</w:t>
            </w:r>
          </w:p>
          <w:p w14:paraId="675310B7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</w:t>
            </w:r>
          </w:p>
          <w:p w14:paraId="78B51A96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fstream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creat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("source.txt",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ios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trunc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);</w:t>
            </w:r>
          </w:p>
          <w:p w14:paraId="56C9F217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if (!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creat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)</w:t>
            </w:r>
          </w:p>
          <w:p w14:paraId="1C59311A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{</w:t>
            </w:r>
          </w:p>
          <w:p w14:paraId="24BD76A2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cerr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creat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file failed";</w:t>
            </w:r>
          </w:p>
          <w:p w14:paraId="137CE392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cout &lt;&lt; endl;</w:t>
            </w:r>
          </w:p>
          <w:p w14:paraId="39330CCA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</w:t>
            </w:r>
          </w:p>
          <w:p w14:paraId="767E766C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creat.close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();</w:t>
            </w:r>
          </w:p>
          <w:p w14:paraId="6C9213A7" w14:textId="2CFBE72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*///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创建文件没用啊不知道怎么回事</w:t>
            </w:r>
          </w:p>
          <w:p w14:paraId="3B08E8C7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"The source file has been 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created.Please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输入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 into \"soruce.txt\" by keyboard or copy."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5FD6DE8D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原文件已被创建，请通过键盘或复制粘贴往“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source.txt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”文件中输入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5124B345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7FE3510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ifstream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infile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"source.txt"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//open file by read in</w:t>
            </w:r>
          </w:p>
          <w:p w14:paraId="3E4655DE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!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infile)</w:t>
            </w:r>
          </w:p>
          <w:p w14:paraId="2B590230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14:paraId="10B5AB6E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cerr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"Open source file error"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247E5316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请创建原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文件（文件名：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source.txt)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，并在文件内编辑。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1D462858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abort();</w:t>
            </w:r>
          </w:p>
          <w:p w14:paraId="27867809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CB7B05B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ofstream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outfile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"target.txt"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binary|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::out);</w:t>
            </w:r>
          </w:p>
          <w:p w14:paraId="5DF59103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!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outfile)</w:t>
            </w:r>
          </w:p>
          <w:p w14:paraId="30C906F8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B1D1AA2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cerr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"Open target file failed."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169377B8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abort();</w:t>
            </w:r>
          </w:p>
          <w:p w14:paraId="32649088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7097E35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23B9810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c[35];</w:t>
            </w:r>
          </w:p>
          <w:p w14:paraId="63456B5D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(infile.peek()!=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EOF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7934A88C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7432F3EC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infile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c;</w:t>
            </w:r>
          </w:p>
          <w:p w14:paraId="61C4A8AE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outfile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0881678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FD2CBB8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4DE0852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infile.close();</w:t>
            </w:r>
          </w:p>
          <w:p w14:paraId="74F1E749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outfile.close();</w:t>
            </w:r>
          </w:p>
          <w:p w14:paraId="7F42CFE1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转换完毕，转换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后内容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已存入“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target.txt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”文件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412DEE63" w14:textId="77777777" w:rsidR="00B32412" w:rsidRDefault="00B32412" w:rsidP="00B324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C1FF634" w14:textId="1A1F2B5A" w:rsidR="00B32412" w:rsidRPr="005F5F24" w:rsidRDefault="00B32412" w:rsidP="00B32412">
            <w:pPr>
              <w:pStyle w:val="a9"/>
              <w:spacing w:line="240" w:lineRule="auto"/>
              <w:ind w:left="428" w:firstLine="0"/>
              <w:rPr>
                <w:rFonts w:ascii="宋体" w:hAnsi="宋体"/>
                <w:bCs/>
                <w:color w:val="000000"/>
                <w:szCs w:val="21"/>
              </w:rPr>
            </w:pPr>
            <w:r>
              <w:rPr>
                <w:rFonts w:ascii="新宋体" w:eastAsia="新宋体" w:cs="新宋体"/>
                <w:color w:val="000000"/>
                <w:sz w:val="19"/>
                <w:szCs w:val="19"/>
              </w:rPr>
              <w:t>}</w:t>
            </w:r>
          </w:p>
        </w:tc>
      </w:tr>
    </w:tbl>
    <w:p w14:paraId="68DC1B6F" w14:textId="77777777" w:rsidR="00D74590" w:rsidRDefault="00D74590" w:rsidP="002F0737">
      <w:pPr>
        <w:jc w:val="center"/>
      </w:pPr>
    </w:p>
    <w:sectPr w:rsidR="00D74590" w:rsidSect="00717CC1">
      <w:footerReference w:type="default" r:id="rId18"/>
      <w:type w:val="continuous"/>
      <w:pgSz w:w="11906" w:h="16838" w:code="9"/>
      <w:pgMar w:top="1440" w:right="1134" w:bottom="1440" w:left="1418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EC5B2E" w14:textId="77777777" w:rsidR="00423FA3" w:rsidRDefault="00423FA3">
      <w:r>
        <w:separator/>
      </w:r>
    </w:p>
  </w:endnote>
  <w:endnote w:type="continuationSeparator" w:id="0">
    <w:p w14:paraId="72CC0858" w14:textId="77777777" w:rsidR="00423FA3" w:rsidRDefault="00423F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637AE4" w14:textId="77777777" w:rsidR="00782F93" w:rsidRDefault="00782F93">
    <w:pPr>
      <w:pStyle w:val="a6"/>
      <w:jc w:val="center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CF222A">
      <w:rPr>
        <w:rStyle w:val="a7"/>
        <w:noProof/>
      </w:rPr>
      <w:t>2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EC947F" w14:textId="77777777" w:rsidR="00423FA3" w:rsidRDefault="00423FA3">
      <w:r>
        <w:separator/>
      </w:r>
    </w:p>
  </w:footnote>
  <w:footnote w:type="continuationSeparator" w:id="0">
    <w:p w14:paraId="2D157FD9" w14:textId="77777777" w:rsidR="00423FA3" w:rsidRDefault="00423F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1032D"/>
    <w:multiLevelType w:val="hybridMultilevel"/>
    <w:tmpl w:val="F25A28E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9FD6724"/>
    <w:multiLevelType w:val="singleLevel"/>
    <w:tmpl w:val="84F08314"/>
    <w:lvl w:ilvl="0">
      <w:start w:val="1"/>
      <w:numFmt w:val="bullet"/>
      <w:pStyle w:val="1"/>
      <w:lvlText w:val=""/>
      <w:lvlJc w:val="left"/>
      <w:pPr>
        <w:tabs>
          <w:tab w:val="num" w:pos="851"/>
        </w:tabs>
        <w:ind w:left="851" w:hanging="426"/>
      </w:pPr>
      <w:rPr>
        <w:rFonts w:ascii="Wingdings" w:hAnsi="Wingdings" w:hint="default"/>
        <w:sz w:val="18"/>
      </w:rPr>
    </w:lvl>
  </w:abstractNum>
  <w:abstractNum w:abstractNumId="2" w15:restartNumberingAfterBreak="0">
    <w:nsid w:val="12F91E6A"/>
    <w:multiLevelType w:val="hybridMultilevel"/>
    <w:tmpl w:val="E25C5E72"/>
    <w:lvl w:ilvl="0" w:tplc="F832231E">
      <w:start w:val="1"/>
      <w:numFmt w:val="decimal"/>
      <w:lvlText w:val="%1）"/>
      <w:lvlJc w:val="left"/>
      <w:pPr>
        <w:ind w:left="1205" w:hanging="420"/>
      </w:pPr>
      <w:rPr>
        <w:rFonts w:hint="eastAsia"/>
        <w:b w:val="0"/>
        <w:color w:val="0000FF"/>
      </w:r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3" w15:restartNumberingAfterBreak="0">
    <w:nsid w:val="16F15806"/>
    <w:multiLevelType w:val="hybridMultilevel"/>
    <w:tmpl w:val="FA9E2DE4"/>
    <w:lvl w:ilvl="0" w:tplc="E292B656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hint="default"/>
        <w:b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B7606C"/>
    <w:multiLevelType w:val="multilevel"/>
    <w:tmpl w:val="5204B3D6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270F2452"/>
    <w:multiLevelType w:val="multilevel"/>
    <w:tmpl w:val="4552ADEA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29BE09A5"/>
    <w:multiLevelType w:val="hybridMultilevel"/>
    <w:tmpl w:val="8432D912"/>
    <w:lvl w:ilvl="0" w:tplc="775EC38C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CCB335F"/>
    <w:multiLevelType w:val="hybridMultilevel"/>
    <w:tmpl w:val="E25C5E72"/>
    <w:lvl w:ilvl="0" w:tplc="F832231E">
      <w:start w:val="1"/>
      <w:numFmt w:val="decimal"/>
      <w:lvlText w:val="%1）"/>
      <w:lvlJc w:val="left"/>
      <w:pPr>
        <w:ind w:left="1205" w:hanging="420"/>
      </w:pPr>
      <w:rPr>
        <w:rFonts w:hint="eastAsia"/>
        <w:b w:val="0"/>
        <w:color w:val="0000FF"/>
      </w:r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8" w15:restartNumberingAfterBreak="0">
    <w:nsid w:val="2F812C97"/>
    <w:multiLevelType w:val="hybridMultilevel"/>
    <w:tmpl w:val="F118A88A"/>
    <w:lvl w:ilvl="0" w:tplc="279C1092">
      <w:start w:val="1"/>
      <w:numFmt w:val="decimal"/>
      <w:lvlText w:val="%1."/>
      <w:lvlJc w:val="left"/>
      <w:pPr>
        <w:ind w:left="785" w:hanging="360"/>
      </w:pPr>
      <w:rPr>
        <w:rFonts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 w15:restartNumberingAfterBreak="0">
    <w:nsid w:val="2FCD01D9"/>
    <w:multiLevelType w:val="hybridMultilevel"/>
    <w:tmpl w:val="427C12AE"/>
    <w:lvl w:ilvl="0" w:tplc="0414EB96">
      <w:start w:val="1"/>
      <w:numFmt w:val="decimal"/>
      <w:lvlText w:val="（%1）"/>
      <w:lvlJc w:val="left"/>
      <w:pPr>
        <w:tabs>
          <w:tab w:val="num" w:pos="1440"/>
        </w:tabs>
        <w:ind w:left="1440" w:hanging="1020"/>
      </w:pPr>
      <w:rPr>
        <w:rFonts w:ascii="Times New Roman" w:eastAsia="Times New Roman" w:hAnsi="Times New Roman" w:cs="Times New Roman"/>
        <w:sz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 w15:restartNumberingAfterBreak="0">
    <w:nsid w:val="31375135"/>
    <w:multiLevelType w:val="hybridMultilevel"/>
    <w:tmpl w:val="5204B3D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3A3C481D"/>
    <w:multiLevelType w:val="hybridMultilevel"/>
    <w:tmpl w:val="46B4DD02"/>
    <w:lvl w:ilvl="0" w:tplc="2AD0E7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4315BC7"/>
    <w:multiLevelType w:val="multilevel"/>
    <w:tmpl w:val="62246512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496735D2"/>
    <w:multiLevelType w:val="hybridMultilevel"/>
    <w:tmpl w:val="ECA2ACF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4" w15:restartNumberingAfterBreak="0">
    <w:nsid w:val="49B72A27"/>
    <w:multiLevelType w:val="hybridMultilevel"/>
    <w:tmpl w:val="ADD43D80"/>
    <w:lvl w:ilvl="0" w:tplc="C83C45B6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5" w15:restartNumberingAfterBreak="0">
    <w:nsid w:val="4B7A3F6B"/>
    <w:multiLevelType w:val="hybridMultilevel"/>
    <w:tmpl w:val="1AE04DF8"/>
    <w:lvl w:ilvl="0" w:tplc="7BD060C0">
      <w:start w:val="20"/>
      <w:numFmt w:val="bullet"/>
      <w:lvlText w:val="★"/>
      <w:lvlJc w:val="left"/>
      <w:pPr>
        <w:ind w:left="360" w:hanging="360"/>
      </w:pPr>
      <w:rPr>
        <w:rFonts w:ascii="黑体" w:eastAsia="黑体" w:hAnsi="黑体" w:cs="Times New Roman" w:hint="eastAsia"/>
        <w:color w:val="FF0000"/>
        <w:sz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F566B90"/>
    <w:multiLevelType w:val="multilevel"/>
    <w:tmpl w:val="4B4401A6"/>
    <w:styleLink w:val="a"/>
    <w:lvl w:ilvl="0">
      <w:start w:val="1"/>
      <w:numFmt w:val="decimal"/>
      <w:lvlText w:val="（%1）"/>
      <w:lvlJc w:val="left"/>
      <w:pPr>
        <w:tabs>
          <w:tab w:val="num" w:pos="1148"/>
        </w:tabs>
        <w:ind w:left="0" w:firstLine="428"/>
      </w:pPr>
      <w:rPr>
        <w:rFonts w:eastAsia="宋体" w:hint="eastAsia"/>
        <w:kern w:val="2"/>
        <w:sz w:val="21"/>
      </w:rPr>
    </w:lvl>
    <w:lvl w:ilvl="1">
      <w:start w:val="1"/>
      <w:numFmt w:val="lowerLetter"/>
      <w:lvlText w:val="%2)"/>
      <w:lvlJc w:val="left"/>
      <w:pPr>
        <w:tabs>
          <w:tab w:val="num" w:pos="1268"/>
        </w:tabs>
        <w:ind w:left="1268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688"/>
        </w:tabs>
        <w:ind w:left="1688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108"/>
        </w:tabs>
        <w:ind w:left="2108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528"/>
        </w:tabs>
        <w:ind w:left="2528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948"/>
        </w:tabs>
        <w:ind w:left="2948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368"/>
        </w:tabs>
        <w:ind w:left="3368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788"/>
        </w:tabs>
        <w:ind w:left="3788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208"/>
        </w:tabs>
        <w:ind w:left="4208" w:hanging="420"/>
      </w:pPr>
      <w:rPr>
        <w:rFonts w:hint="eastAsia"/>
      </w:rPr>
    </w:lvl>
  </w:abstractNum>
  <w:abstractNum w:abstractNumId="17" w15:restartNumberingAfterBreak="0">
    <w:nsid w:val="65E12C1B"/>
    <w:multiLevelType w:val="hybridMultilevel"/>
    <w:tmpl w:val="76C4D41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68D16933"/>
    <w:multiLevelType w:val="multilevel"/>
    <w:tmpl w:val="5204B3D6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6E267ED6"/>
    <w:multiLevelType w:val="hybridMultilevel"/>
    <w:tmpl w:val="26A04F66"/>
    <w:lvl w:ilvl="0" w:tplc="B95C96AA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" w:hanging="420"/>
      </w:pPr>
    </w:lvl>
    <w:lvl w:ilvl="2" w:tplc="0409001B" w:tentative="1">
      <w:start w:val="1"/>
      <w:numFmt w:val="lowerRoman"/>
      <w:lvlText w:val="%3."/>
      <w:lvlJc w:val="right"/>
      <w:pPr>
        <w:ind w:left="550" w:hanging="420"/>
      </w:pPr>
    </w:lvl>
    <w:lvl w:ilvl="3" w:tplc="0409000F" w:tentative="1">
      <w:start w:val="1"/>
      <w:numFmt w:val="decimal"/>
      <w:lvlText w:val="%4."/>
      <w:lvlJc w:val="left"/>
      <w:pPr>
        <w:ind w:left="970" w:hanging="420"/>
      </w:pPr>
    </w:lvl>
    <w:lvl w:ilvl="4" w:tplc="04090019" w:tentative="1">
      <w:start w:val="1"/>
      <w:numFmt w:val="lowerLetter"/>
      <w:lvlText w:val="%5)"/>
      <w:lvlJc w:val="left"/>
      <w:pPr>
        <w:ind w:left="1390" w:hanging="420"/>
      </w:pPr>
    </w:lvl>
    <w:lvl w:ilvl="5" w:tplc="0409001B" w:tentative="1">
      <w:start w:val="1"/>
      <w:numFmt w:val="lowerRoman"/>
      <w:lvlText w:val="%6."/>
      <w:lvlJc w:val="right"/>
      <w:pPr>
        <w:ind w:left="1810" w:hanging="420"/>
      </w:pPr>
    </w:lvl>
    <w:lvl w:ilvl="6" w:tplc="0409000F" w:tentative="1">
      <w:start w:val="1"/>
      <w:numFmt w:val="decimal"/>
      <w:lvlText w:val="%7."/>
      <w:lvlJc w:val="left"/>
      <w:pPr>
        <w:ind w:left="2230" w:hanging="420"/>
      </w:pPr>
    </w:lvl>
    <w:lvl w:ilvl="7" w:tplc="04090019" w:tentative="1">
      <w:start w:val="1"/>
      <w:numFmt w:val="lowerLetter"/>
      <w:lvlText w:val="%8)"/>
      <w:lvlJc w:val="left"/>
      <w:pPr>
        <w:ind w:left="2650" w:hanging="420"/>
      </w:pPr>
    </w:lvl>
    <w:lvl w:ilvl="8" w:tplc="0409001B" w:tentative="1">
      <w:start w:val="1"/>
      <w:numFmt w:val="lowerRoman"/>
      <w:lvlText w:val="%9."/>
      <w:lvlJc w:val="right"/>
      <w:pPr>
        <w:ind w:left="3070" w:hanging="420"/>
      </w:pPr>
    </w:lvl>
  </w:abstractNum>
  <w:abstractNum w:abstractNumId="20" w15:restartNumberingAfterBreak="0">
    <w:nsid w:val="70385A32"/>
    <w:multiLevelType w:val="hybridMultilevel"/>
    <w:tmpl w:val="16E0CE8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749D01BA"/>
    <w:multiLevelType w:val="hybridMultilevel"/>
    <w:tmpl w:val="E25C5E72"/>
    <w:lvl w:ilvl="0" w:tplc="F832231E">
      <w:start w:val="1"/>
      <w:numFmt w:val="decimal"/>
      <w:lvlText w:val="%1）"/>
      <w:lvlJc w:val="left"/>
      <w:pPr>
        <w:ind w:left="1205" w:hanging="420"/>
      </w:pPr>
      <w:rPr>
        <w:rFonts w:hint="eastAsia"/>
        <w:b w:val="0"/>
        <w:color w:val="0000FF"/>
      </w:r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22" w15:restartNumberingAfterBreak="0">
    <w:nsid w:val="795D2C34"/>
    <w:multiLevelType w:val="multilevel"/>
    <w:tmpl w:val="5204B3D6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0"/>
  </w:num>
  <w:num w:numId="2">
    <w:abstractNumId w:val="9"/>
  </w:num>
  <w:num w:numId="3">
    <w:abstractNumId w:val="13"/>
  </w:num>
  <w:num w:numId="4">
    <w:abstractNumId w:val="1"/>
  </w:num>
  <w:num w:numId="5">
    <w:abstractNumId w:val="16"/>
  </w:num>
  <w:num w:numId="6">
    <w:abstractNumId w:val="12"/>
  </w:num>
  <w:num w:numId="7">
    <w:abstractNumId w:val="5"/>
  </w:num>
  <w:num w:numId="8">
    <w:abstractNumId w:val="4"/>
  </w:num>
  <w:num w:numId="9">
    <w:abstractNumId w:val="17"/>
  </w:num>
  <w:num w:numId="10">
    <w:abstractNumId w:val="18"/>
  </w:num>
  <w:num w:numId="11">
    <w:abstractNumId w:val="0"/>
  </w:num>
  <w:num w:numId="12">
    <w:abstractNumId w:val="22"/>
  </w:num>
  <w:num w:numId="13">
    <w:abstractNumId w:val="20"/>
  </w:num>
  <w:num w:numId="14">
    <w:abstractNumId w:val="14"/>
  </w:num>
  <w:num w:numId="15">
    <w:abstractNumId w:val="11"/>
  </w:num>
  <w:num w:numId="16">
    <w:abstractNumId w:val="6"/>
  </w:num>
  <w:num w:numId="17">
    <w:abstractNumId w:val="3"/>
  </w:num>
  <w:num w:numId="18">
    <w:abstractNumId w:val="8"/>
  </w:num>
  <w:num w:numId="19">
    <w:abstractNumId w:val="7"/>
  </w:num>
  <w:num w:numId="20">
    <w:abstractNumId w:val="19"/>
  </w:num>
  <w:num w:numId="21">
    <w:abstractNumId w:val="15"/>
  </w:num>
  <w:num w:numId="22">
    <w:abstractNumId w:val="2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8F6"/>
    <w:rsid w:val="00000BB2"/>
    <w:rsid w:val="00000CED"/>
    <w:rsid w:val="000015AF"/>
    <w:rsid w:val="00016D61"/>
    <w:rsid w:val="0001771E"/>
    <w:rsid w:val="00020EBD"/>
    <w:rsid w:val="000214E7"/>
    <w:rsid w:val="000227E5"/>
    <w:rsid w:val="00022F14"/>
    <w:rsid w:val="00040D35"/>
    <w:rsid w:val="00043884"/>
    <w:rsid w:val="00057579"/>
    <w:rsid w:val="00057681"/>
    <w:rsid w:val="00057C45"/>
    <w:rsid w:val="0006069D"/>
    <w:rsid w:val="000607C3"/>
    <w:rsid w:val="00061A8F"/>
    <w:rsid w:val="00062A55"/>
    <w:rsid w:val="00063A13"/>
    <w:rsid w:val="0006431E"/>
    <w:rsid w:val="000848DF"/>
    <w:rsid w:val="000952D4"/>
    <w:rsid w:val="000A343D"/>
    <w:rsid w:val="000A56D7"/>
    <w:rsid w:val="000A7D32"/>
    <w:rsid w:val="000B154A"/>
    <w:rsid w:val="000B2BD8"/>
    <w:rsid w:val="000B535B"/>
    <w:rsid w:val="000C28A0"/>
    <w:rsid w:val="000D08F6"/>
    <w:rsid w:val="000F47F6"/>
    <w:rsid w:val="001043FB"/>
    <w:rsid w:val="001050F0"/>
    <w:rsid w:val="00126212"/>
    <w:rsid w:val="00132FDC"/>
    <w:rsid w:val="001340A4"/>
    <w:rsid w:val="001421BA"/>
    <w:rsid w:val="00143BE9"/>
    <w:rsid w:val="001505DC"/>
    <w:rsid w:val="00150882"/>
    <w:rsid w:val="00150AE5"/>
    <w:rsid w:val="00153D3D"/>
    <w:rsid w:val="00155DF9"/>
    <w:rsid w:val="00165E11"/>
    <w:rsid w:val="001A0C70"/>
    <w:rsid w:val="001A230A"/>
    <w:rsid w:val="001A461C"/>
    <w:rsid w:val="001B3E43"/>
    <w:rsid w:val="001C104B"/>
    <w:rsid w:val="001C4A7B"/>
    <w:rsid w:val="001D1711"/>
    <w:rsid w:val="001D69B2"/>
    <w:rsid w:val="001F4A6E"/>
    <w:rsid w:val="00201FFF"/>
    <w:rsid w:val="00202AA8"/>
    <w:rsid w:val="00204737"/>
    <w:rsid w:val="00206B23"/>
    <w:rsid w:val="002140BA"/>
    <w:rsid w:val="00216414"/>
    <w:rsid w:val="002175FC"/>
    <w:rsid w:val="00226611"/>
    <w:rsid w:val="002564B3"/>
    <w:rsid w:val="00270C3B"/>
    <w:rsid w:val="00273E6B"/>
    <w:rsid w:val="00276D02"/>
    <w:rsid w:val="00281B77"/>
    <w:rsid w:val="002843B3"/>
    <w:rsid w:val="00291628"/>
    <w:rsid w:val="00291931"/>
    <w:rsid w:val="0029690B"/>
    <w:rsid w:val="002A1A13"/>
    <w:rsid w:val="002C7711"/>
    <w:rsid w:val="002D5254"/>
    <w:rsid w:val="002D69EB"/>
    <w:rsid w:val="002E0070"/>
    <w:rsid w:val="002E0F2F"/>
    <w:rsid w:val="002F0737"/>
    <w:rsid w:val="002F37B4"/>
    <w:rsid w:val="00327204"/>
    <w:rsid w:val="00327756"/>
    <w:rsid w:val="0033037A"/>
    <w:rsid w:val="003356F3"/>
    <w:rsid w:val="00341951"/>
    <w:rsid w:val="00342AE4"/>
    <w:rsid w:val="00360893"/>
    <w:rsid w:val="00364E8A"/>
    <w:rsid w:val="00394112"/>
    <w:rsid w:val="003958DE"/>
    <w:rsid w:val="003A23AF"/>
    <w:rsid w:val="003A3FC2"/>
    <w:rsid w:val="003A760E"/>
    <w:rsid w:val="003E19B4"/>
    <w:rsid w:val="003E35B6"/>
    <w:rsid w:val="003E532F"/>
    <w:rsid w:val="003F50A7"/>
    <w:rsid w:val="003F5288"/>
    <w:rsid w:val="003F7D58"/>
    <w:rsid w:val="004017A7"/>
    <w:rsid w:val="00423FA3"/>
    <w:rsid w:val="00434BF4"/>
    <w:rsid w:val="00435352"/>
    <w:rsid w:val="00457DA6"/>
    <w:rsid w:val="004654CB"/>
    <w:rsid w:val="004708BC"/>
    <w:rsid w:val="0047398F"/>
    <w:rsid w:val="00473EE2"/>
    <w:rsid w:val="0049202C"/>
    <w:rsid w:val="004B6A41"/>
    <w:rsid w:val="004C2165"/>
    <w:rsid w:val="004C5A21"/>
    <w:rsid w:val="004C5FE5"/>
    <w:rsid w:val="004D4653"/>
    <w:rsid w:val="00507622"/>
    <w:rsid w:val="005128E8"/>
    <w:rsid w:val="005172D0"/>
    <w:rsid w:val="005366DE"/>
    <w:rsid w:val="005369ED"/>
    <w:rsid w:val="005454AF"/>
    <w:rsid w:val="00545F86"/>
    <w:rsid w:val="00552764"/>
    <w:rsid w:val="00554C8B"/>
    <w:rsid w:val="00561993"/>
    <w:rsid w:val="00575B65"/>
    <w:rsid w:val="005910DC"/>
    <w:rsid w:val="005A2B7C"/>
    <w:rsid w:val="005B54E3"/>
    <w:rsid w:val="005C1C52"/>
    <w:rsid w:val="005D53E8"/>
    <w:rsid w:val="005D7502"/>
    <w:rsid w:val="005E312F"/>
    <w:rsid w:val="005F5F24"/>
    <w:rsid w:val="0060416D"/>
    <w:rsid w:val="006436C2"/>
    <w:rsid w:val="00643F86"/>
    <w:rsid w:val="00646649"/>
    <w:rsid w:val="006647F4"/>
    <w:rsid w:val="00676343"/>
    <w:rsid w:val="0068371F"/>
    <w:rsid w:val="0068632A"/>
    <w:rsid w:val="00697D1C"/>
    <w:rsid w:val="006A7226"/>
    <w:rsid w:val="006B564C"/>
    <w:rsid w:val="006C3C40"/>
    <w:rsid w:val="006C6E11"/>
    <w:rsid w:val="006D231A"/>
    <w:rsid w:val="006E629D"/>
    <w:rsid w:val="006F0B7E"/>
    <w:rsid w:val="006F2441"/>
    <w:rsid w:val="00702951"/>
    <w:rsid w:val="007175D0"/>
    <w:rsid w:val="00717CC1"/>
    <w:rsid w:val="00721114"/>
    <w:rsid w:val="00721DCD"/>
    <w:rsid w:val="007341A0"/>
    <w:rsid w:val="00740697"/>
    <w:rsid w:val="00782F93"/>
    <w:rsid w:val="00784541"/>
    <w:rsid w:val="00794584"/>
    <w:rsid w:val="00796322"/>
    <w:rsid w:val="007A22AC"/>
    <w:rsid w:val="007A7B9D"/>
    <w:rsid w:val="007B39A3"/>
    <w:rsid w:val="007B44C3"/>
    <w:rsid w:val="007C01E7"/>
    <w:rsid w:val="007C1525"/>
    <w:rsid w:val="007C3FB4"/>
    <w:rsid w:val="007C55AB"/>
    <w:rsid w:val="007C621D"/>
    <w:rsid w:val="007E02E6"/>
    <w:rsid w:val="007F6E32"/>
    <w:rsid w:val="00813EAA"/>
    <w:rsid w:val="00824E73"/>
    <w:rsid w:val="0082550A"/>
    <w:rsid w:val="00826D30"/>
    <w:rsid w:val="00832E90"/>
    <w:rsid w:val="008339BE"/>
    <w:rsid w:val="00847B17"/>
    <w:rsid w:val="00853D27"/>
    <w:rsid w:val="0085504B"/>
    <w:rsid w:val="00855F4A"/>
    <w:rsid w:val="00857776"/>
    <w:rsid w:val="00865D5B"/>
    <w:rsid w:val="00882C51"/>
    <w:rsid w:val="00884875"/>
    <w:rsid w:val="00886F56"/>
    <w:rsid w:val="0089481A"/>
    <w:rsid w:val="008B47AC"/>
    <w:rsid w:val="008C0299"/>
    <w:rsid w:val="008C336B"/>
    <w:rsid w:val="008C3C48"/>
    <w:rsid w:val="008C625A"/>
    <w:rsid w:val="008C782A"/>
    <w:rsid w:val="008C7FD6"/>
    <w:rsid w:val="008E7726"/>
    <w:rsid w:val="008F0701"/>
    <w:rsid w:val="00910774"/>
    <w:rsid w:val="00925DF7"/>
    <w:rsid w:val="009300B3"/>
    <w:rsid w:val="00936015"/>
    <w:rsid w:val="00937D30"/>
    <w:rsid w:val="009614B4"/>
    <w:rsid w:val="00970932"/>
    <w:rsid w:val="009766D0"/>
    <w:rsid w:val="009816E7"/>
    <w:rsid w:val="0099183A"/>
    <w:rsid w:val="009938D8"/>
    <w:rsid w:val="009A3C06"/>
    <w:rsid w:val="009A4052"/>
    <w:rsid w:val="009A722D"/>
    <w:rsid w:val="009B1E09"/>
    <w:rsid w:val="009B5C20"/>
    <w:rsid w:val="009C5522"/>
    <w:rsid w:val="009C7C61"/>
    <w:rsid w:val="009F019B"/>
    <w:rsid w:val="009F1CBD"/>
    <w:rsid w:val="009F3678"/>
    <w:rsid w:val="00A039A1"/>
    <w:rsid w:val="00A0420E"/>
    <w:rsid w:val="00A05AF2"/>
    <w:rsid w:val="00A1123A"/>
    <w:rsid w:val="00A1411E"/>
    <w:rsid w:val="00A14BBA"/>
    <w:rsid w:val="00A355B5"/>
    <w:rsid w:val="00A55DE5"/>
    <w:rsid w:val="00A56ED0"/>
    <w:rsid w:val="00A61C8A"/>
    <w:rsid w:val="00A71623"/>
    <w:rsid w:val="00A9277D"/>
    <w:rsid w:val="00AA4741"/>
    <w:rsid w:val="00AA77F2"/>
    <w:rsid w:val="00AB4A16"/>
    <w:rsid w:val="00AC3F5D"/>
    <w:rsid w:val="00AC4EBF"/>
    <w:rsid w:val="00AC6915"/>
    <w:rsid w:val="00AC711E"/>
    <w:rsid w:val="00AD3786"/>
    <w:rsid w:val="00AE004F"/>
    <w:rsid w:val="00AF042B"/>
    <w:rsid w:val="00B00E94"/>
    <w:rsid w:val="00B062E6"/>
    <w:rsid w:val="00B32412"/>
    <w:rsid w:val="00B4171E"/>
    <w:rsid w:val="00B433AA"/>
    <w:rsid w:val="00B45500"/>
    <w:rsid w:val="00B60E50"/>
    <w:rsid w:val="00B64C57"/>
    <w:rsid w:val="00B759C4"/>
    <w:rsid w:val="00B76BFD"/>
    <w:rsid w:val="00B82D04"/>
    <w:rsid w:val="00B959E3"/>
    <w:rsid w:val="00BA4AF9"/>
    <w:rsid w:val="00BB3F7B"/>
    <w:rsid w:val="00BB7E09"/>
    <w:rsid w:val="00BC28C1"/>
    <w:rsid w:val="00BD1509"/>
    <w:rsid w:val="00BD335D"/>
    <w:rsid w:val="00BD48AF"/>
    <w:rsid w:val="00C04775"/>
    <w:rsid w:val="00C37541"/>
    <w:rsid w:val="00C42D40"/>
    <w:rsid w:val="00C6120F"/>
    <w:rsid w:val="00C64EA7"/>
    <w:rsid w:val="00C73DBF"/>
    <w:rsid w:val="00C803A2"/>
    <w:rsid w:val="00C81044"/>
    <w:rsid w:val="00C82B78"/>
    <w:rsid w:val="00C97596"/>
    <w:rsid w:val="00CE021E"/>
    <w:rsid w:val="00CF222A"/>
    <w:rsid w:val="00D12A24"/>
    <w:rsid w:val="00D15CAE"/>
    <w:rsid w:val="00D37F06"/>
    <w:rsid w:val="00D46461"/>
    <w:rsid w:val="00D60573"/>
    <w:rsid w:val="00D6539D"/>
    <w:rsid w:val="00D6680F"/>
    <w:rsid w:val="00D71359"/>
    <w:rsid w:val="00D73027"/>
    <w:rsid w:val="00D73A64"/>
    <w:rsid w:val="00D74590"/>
    <w:rsid w:val="00D90BBA"/>
    <w:rsid w:val="00D95276"/>
    <w:rsid w:val="00D9758F"/>
    <w:rsid w:val="00DC120B"/>
    <w:rsid w:val="00DC1ED5"/>
    <w:rsid w:val="00DC2AD4"/>
    <w:rsid w:val="00DD3EBA"/>
    <w:rsid w:val="00DD6CB3"/>
    <w:rsid w:val="00DE292B"/>
    <w:rsid w:val="00DE6268"/>
    <w:rsid w:val="00DF20BF"/>
    <w:rsid w:val="00DF3534"/>
    <w:rsid w:val="00E07692"/>
    <w:rsid w:val="00E14F95"/>
    <w:rsid w:val="00E157D0"/>
    <w:rsid w:val="00E17D76"/>
    <w:rsid w:val="00E40155"/>
    <w:rsid w:val="00E43712"/>
    <w:rsid w:val="00E47474"/>
    <w:rsid w:val="00E6135D"/>
    <w:rsid w:val="00E76B16"/>
    <w:rsid w:val="00E812AD"/>
    <w:rsid w:val="00E87868"/>
    <w:rsid w:val="00EB2D34"/>
    <w:rsid w:val="00EB2E08"/>
    <w:rsid w:val="00EB4380"/>
    <w:rsid w:val="00EC7B76"/>
    <w:rsid w:val="00ED27A2"/>
    <w:rsid w:val="00ED4F14"/>
    <w:rsid w:val="00EE5B08"/>
    <w:rsid w:val="00F045F4"/>
    <w:rsid w:val="00F077DA"/>
    <w:rsid w:val="00F11653"/>
    <w:rsid w:val="00F159BB"/>
    <w:rsid w:val="00F30BAF"/>
    <w:rsid w:val="00F32289"/>
    <w:rsid w:val="00F551B4"/>
    <w:rsid w:val="00F554B7"/>
    <w:rsid w:val="00F66798"/>
    <w:rsid w:val="00F72750"/>
    <w:rsid w:val="00F80628"/>
    <w:rsid w:val="00F90001"/>
    <w:rsid w:val="00F938BC"/>
    <w:rsid w:val="00F939E1"/>
    <w:rsid w:val="00FD0315"/>
    <w:rsid w:val="00FD1C0E"/>
    <w:rsid w:val="00FD2CF4"/>
    <w:rsid w:val="00FD4F66"/>
    <w:rsid w:val="00FF13E7"/>
    <w:rsid w:val="00FF2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081A7B9"/>
  <w15:chartTrackingRefBased/>
  <w15:docId w15:val="{FFAEC1A2-43F1-4919-8A4C-81C78E052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semiHidden/>
    <w:rPr>
      <w:sz w:val="18"/>
      <w:szCs w:val="18"/>
    </w:rPr>
  </w:style>
  <w:style w:type="paragraph" w:styleId="a5">
    <w:name w:val="header"/>
    <w:basedOn w:val="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1"/>
  </w:style>
  <w:style w:type="paragraph" w:styleId="a8">
    <w:name w:val="Body Text"/>
    <w:basedOn w:val="a0"/>
    <w:pPr>
      <w:jc w:val="center"/>
    </w:pPr>
    <w:rPr>
      <w:rFonts w:ascii="宋体" w:hAnsi="宋体"/>
      <w:sz w:val="24"/>
      <w:szCs w:val="21"/>
    </w:rPr>
  </w:style>
  <w:style w:type="paragraph" w:customStyle="1" w:styleId="1">
    <w:name w:val="项目1"/>
    <w:basedOn w:val="a0"/>
    <w:rsid w:val="00D9758F"/>
    <w:pPr>
      <w:numPr>
        <w:numId w:val="4"/>
      </w:numPr>
      <w:adjustRightInd w:val="0"/>
      <w:snapToGrid w:val="0"/>
      <w:spacing w:line="312" w:lineRule="atLeast"/>
      <w:textAlignment w:val="baseline"/>
    </w:pPr>
    <w:rPr>
      <w:kern w:val="0"/>
      <w:szCs w:val="20"/>
    </w:rPr>
  </w:style>
  <w:style w:type="numbering" w:customStyle="1" w:styleId="a">
    <w:name w:val="样式 编号"/>
    <w:rsid w:val="00D9758F"/>
    <w:pPr>
      <w:numPr>
        <w:numId w:val="5"/>
      </w:numPr>
    </w:pPr>
  </w:style>
  <w:style w:type="paragraph" w:customStyle="1" w:styleId="a9">
    <w:name w:val="步骤"/>
    <w:rsid w:val="00D9758F"/>
    <w:pPr>
      <w:widowControl w:val="0"/>
      <w:adjustRightInd w:val="0"/>
      <w:snapToGrid w:val="0"/>
      <w:spacing w:line="312" w:lineRule="atLeast"/>
      <w:ind w:firstLine="425"/>
      <w:jc w:val="both"/>
    </w:pPr>
    <w:rPr>
      <w:noProof/>
      <w:sz w:val="21"/>
    </w:rPr>
  </w:style>
  <w:style w:type="paragraph" w:customStyle="1" w:styleId="aa">
    <w:name w:val="列出段落"/>
    <w:basedOn w:val="a0"/>
    <w:uiPriority w:val="34"/>
    <w:qFormat/>
    <w:rsid w:val="00DF353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7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0010;&#20154;&#25991;&#20214;\&#31532;&#20108;&#23398;&#26399;\my&#31508;&#35760;&#20197;&#21450;&#36164;&#26009;\c++\&#23454;&#39564;\&#23454;&#39564;1_&#25253;&#21578;_3120190971181_&#21016;&#21776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实验1_报告_3120190971181_刘唐.dotx</Template>
  <TotalTime>631</TotalTime>
  <Pages>1</Pages>
  <Words>991</Words>
  <Characters>5649</Characters>
  <Application>Microsoft Office Word</Application>
  <DocSecurity>0</DocSecurity>
  <Lines>47</Lines>
  <Paragraphs>13</Paragraphs>
  <ScaleCrop>false</ScaleCrop>
  <Company/>
  <LinksUpToDate>false</LinksUpToDate>
  <CharactersWithSpaces>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西华大学</dc:title>
  <dc:subject/>
  <dc:creator>刘唐</dc:creator>
  <cp:keywords>c++作业</cp:keywords>
  <dc:description/>
  <cp:lastModifiedBy>刘唐</cp:lastModifiedBy>
  <cp:revision>11</cp:revision>
  <cp:lastPrinted>2009-09-17T08:43:00Z</cp:lastPrinted>
  <dcterms:created xsi:type="dcterms:W3CDTF">2020-06-06T05:15:00Z</dcterms:created>
  <dcterms:modified xsi:type="dcterms:W3CDTF">2020-06-07T10:59:00Z</dcterms:modified>
</cp:coreProperties>
</file>